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80"/>
      </w:tblGrid>
      <w:tr w:rsidR="001B2ABD" w:rsidTr="00A64F8D">
        <w:trPr>
          <w:trHeight w:val="4410"/>
        </w:trPr>
        <w:tc>
          <w:tcPr>
            <w:tcW w:w="3600" w:type="dxa"/>
            <w:vAlign w:val="bottom"/>
          </w:tcPr>
          <w:sdt>
            <w:sdtPr>
              <w:id w:val="-2074494469"/>
              <w:placeholder>
                <w:docPart w:val="C58A368B944742DB9110A31293C952BD"/>
              </w:placeholder>
              <w:temporary/>
              <w:showingPlcHdr/>
              <w15:appearance w15:val="hidden"/>
            </w:sdtPr>
            <w:sdtContent>
              <w:p w:rsidR="00A667DD" w:rsidRDefault="00A667DD" w:rsidP="00A667DD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:rsidR="00A667DD" w:rsidRDefault="00A667DD" w:rsidP="00A667DD">
            <w:r>
              <w:rPr>
                <w:sz w:val="20"/>
              </w:rPr>
              <w:t xml:space="preserve">I am a qualified, experienced and an expert technical writer with a total of about </w:t>
            </w:r>
            <w:r>
              <w:rPr>
                <w:b/>
                <w:sz w:val="20"/>
              </w:rPr>
              <w:t xml:space="preserve">8+ years </w:t>
            </w:r>
            <w:r>
              <w:rPr>
                <w:sz w:val="20"/>
              </w:rPr>
              <w:t xml:space="preserve">of work experience in the </w:t>
            </w:r>
            <w:r>
              <w:rPr>
                <w:b/>
                <w:sz w:val="20"/>
              </w:rPr>
              <w:t>IT sector</w:t>
            </w:r>
            <w:r>
              <w:rPr>
                <w:sz w:val="20"/>
              </w:rPr>
              <w:t xml:space="preserve">; specializing in </w:t>
            </w:r>
            <w:r>
              <w:rPr>
                <w:b/>
                <w:sz w:val="20"/>
              </w:rPr>
              <w:t>end user documentation and Online help Documents</w:t>
            </w:r>
            <w:r>
              <w:rPr>
                <w:sz w:val="20"/>
              </w:rPr>
              <w:t>. I am systematized, accurate and, efficient in researching new technologies with emphasis on clarity, entirety and concision. I work in an outlined fashion, yet flexible and comfortable to work in new ways and environments.</w:t>
            </w:r>
          </w:p>
          <w:p w:rsidR="00A667DD" w:rsidRDefault="00A667DD" w:rsidP="00A667DD"/>
          <w:sdt>
            <w:sdtPr>
              <w:id w:val="775142657"/>
              <w:placeholder>
                <w:docPart w:val="4453266FCF8540B79DFD82023714BB86"/>
              </w:placeholder>
              <w:temporary/>
              <w:showingPlcHdr/>
              <w15:appearance w15:val="hidden"/>
            </w:sdtPr>
            <w:sdtContent>
              <w:p w:rsidR="00A667DD" w:rsidRPr="00CB0055" w:rsidRDefault="00A667DD" w:rsidP="00A667DD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715090054"/>
              <w:placeholder>
                <w:docPart w:val="9218A11248A4482E8261C5E96C79176F"/>
              </w:placeholder>
              <w:temporary/>
              <w:showingPlcHdr/>
              <w15:appearance w15:val="hidden"/>
            </w:sdtPr>
            <w:sdtContent>
              <w:p w:rsidR="00A667DD" w:rsidRDefault="00A667DD" w:rsidP="00A667DD">
                <w:r w:rsidRPr="004D3011">
                  <w:t>PHONE:</w:t>
                </w:r>
              </w:p>
            </w:sdtContent>
          </w:sdt>
          <w:p w:rsidR="00A667DD" w:rsidRDefault="00A667DD" w:rsidP="00A667DD">
            <w:r>
              <w:t>9989147376</w:t>
            </w:r>
          </w:p>
          <w:p w:rsidR="00A667DD" w:rsidRPr="004D3011" w:rsidRDefault="00A667DD" w:rsidP="00A667DD"/>
          <w:sdt>
            <w:sdtPr>
              <w:id w:val="970720062"/>
              <w:placeholder>
                <w:docPart w:val="91CF5A8A8C1F47788BEAEF4EAA86FC96"/>
              </w:placeholder>
              <w:temporary/>
              <w:showingPlcHdr/>
              <w15:appearance w15:val="hidden"/>
            </w:sdtPr>
            <w:sdtContent>
              <w:p w:rsidR="00A667DD" w:rsidRDefault="00A667DD" w:rsidP="00A667DD">
                <w:r w:rsidRPr="004D3011">
                  <w:t>EMAIL:</w:t>
                </w:r>
              </w:p>
            </w:sdtContent>
          </w:sdt>
          <w:p w:rsidR="00A64F8D" w:rsidRDefault="00A64F8D" w:rsidP="00A667DD">
            <w:hyperlink r:id="rId10" w:history="1">
              <w:r w:rsidRPr="00C645CB">
                <w:rPr>
                  <w:rStyle w:val="Hyperlink"/>
                </w:rPr>
                <w:t>Reshmamohammed503@gmail.com</w:t>
              </w:r>
            </w:hyperlink>
          </w:p>
          <w:p w:rsidR="00A64F8D" w:rsidRDefault="00A64F8D" w:rsidP="00A667DD"/>
          <w:p w:rsidR="00A64F8D" w:rsidRDefault="00A64F8D" w:rsidP="00A667DD">
            <w:r w:rsidRPr="00A64F8D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2"/>
                <w:szCs w:val="24"/>
              </w:rPr>
              <w:t>Education</w:t>
            </w:r>
          </w:p>
          <w:p w:rsidR="00A64F8D" w:rsidRDefault="00A64F8D" w:rsidP="00A667DD"/>
          <w:p w:rsidR="00A64F8D" w:rsidRPr="00A64F8D" w:rsidRDefault="00A64F8D" w:rsidP="00A64F8D">
            <w:pPr>
              <w:rPr>
                <w:b/>
                <w:bCs/>
              </w:rPr>
            </w:pPr>
            <w:r w:rsidRPr="00A64F8D">
              <w:rPr>
                <w:b/>
                <w:bCs/>
              </w:rPr>
              <w:t>Osmania University College of Technology</w:t>
            </w:r>
          </w:p>
          <w:p w:rsidR="00A64F8D" w:rsidRDefault="00A64F8D" w:rsidP="00A64F8D">
            <w:r>
              <w:t>Bachelor of Technology – 82%</w:t>
            </w:r>
          </w:p>
          <w:p w:rsidR="00A64F8D" w:rsidRDefault="00A64F8D" w:rsidP="00A64F8D"/>
          <w:p w:rsidR="00A64F8D" w:rsidRPr="00A64F8D" w:rsidRDefault="00A64F8D" w:rsidP="00A64F8D">
            <w:pPr>
              <w:rPr>
                <w:b/>
                <w:bCs/>
              </w:rPr>
            </w:pPr>
            <w:r w:rsidRPr="00A64F8D">
              <w:rPr>
                <w:b/>
                <w:bCs/>
              </w:rPr>
              <w:t xml:space="preserve">Nalanda Jr. College </w:t>
            </w:r>
          </w:p>
          <w:p w:rsidR="00A64F8D" w:rsidRDefault="00A64F8D" w:rsidP="00A64F8D">
            <w:r>
              <w:t>Intermediate – 89%</w:t>
            </w:r>
          </w:p>
          <w:p w:rsidR="00A64F8D" w:rsidRDefault="00A64F8D" w:rsidP="00A64F8D"/>
          <w:p w:rsidR="00A64F8D" w:rsidRPr="00A64F8D" w:rsidRDefault="00A64F8D" w:rsidP="00A64F8D">
            <w:pPr>
              <w:rPr>
                <w:b/>
                <w:bCs/>
              </w:rPr>
            </w:pPr>
            <w:r w:rsidRPr="00A64F8D">
              <w:rPr>
                <w:b/>
                <w:bCs/>
              </w:rPr>
              <w:t>St. Joseph’s CCR Vidhyanilayam</w:t>
            </w:r>
          </w:p>
          <w:p w:rsidR="00A64F8D" w:rsidRDefault="00A64F8D" w:rsidP="00A64F8D">
            <w:r>
              <w:t>SSC – 85%</w:t>
            </w:r>
          </w:p>
          <w:p w:rsidR="00A64F8D" w:rsidRDefault="00A64F8D" w:rsidP="00A667DD"/>
          <w:sdt>
            <w:sdtPr>
              <w:id w:val="-1285816851"/>
              <w:placeholder>
                <w:docPart w:val="0EBCF6D69B4542F3B188E90A90923465"/>
              </w:placeholder>
              <w:temporary/>
              <w:showingPlcHdr/>
              <w15:appearance w15:val="hidden"/>
            </w:sdtPr>
            <w:sdtContent>
              <w:p w:rsidR="00A64F8D" w:rsidRDefault="00A64F8D" w:rsidP="00A64F8D">
                <w:pPr>
                  <w:pStyle w:val="Heading2"/>
                  <w:ind w:left="4410"/>
                </w:pPr>
                <w:r w:rsidRPr="00036450">
                  <w:t>EDUCATION</w:t>
                </w:r>
              </w:p>
            </w:sdtContent>
          </w:sdt>
          <w:p w:rsidR="00A64F8D" w:rsidRPr="00036450" w:rsidRDefault="00A64F8D" w:rsidP="00A64F8D">
            <w:pPr>
              <w:pStyle w:val="Heading4"/>
              <w:ind w:left="4410"/>
            </w:pPr>
            <w:r>
              <w:t>Osmania Uni</w:t>
            </w:r>
            <w:r>
              <w:lastRenderedPageBreak/>
              <w:t>versity College of Technology</w:t>
            </w:r>
          </w:p>
          <w:p w:rsidR="00A64F8D" w:rsidRPr="00B359E4" w:rsidRDefault="00A64F8D" w:rsidP="00A64F8D">
            <w:pPr>
              <w:pStyle w:val="Date"/>
              <w:ind w:left="4410"/>
            </w:pPr>
            <w:r>
              <w:t>Bachelor of Technology – 82%</w:t>
            </w:r>
          </w:p>
          <w:p w:rsidR="00A64F8D" w:rsidRDefault="00A64F8D" w:rsidP="00A64F8D">
            <w:pPr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>Nalanda Jr. Col</w:t>
            </w:r>
            <w:r>
              <w:lastRenderedPageBreak/>
              <w:t xml:space="preserve">lege 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Intermediate – 89%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>St. Joseph’s CCR Vidhyanilayam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SSC – 85%</w:t>
            </w:r>
          </w:p>
          <w:p w:rsidR="00A64F8D" w:rsidRDefault="00A64F8D" w:rsidP="00A667DD"/>
          <w:p w:rsidR="00A64F8D" w:rsidRDefault="00A64F8D" w:rsidP="00A64F8D">
            <w:pPr>
              <w:pStyle w:val="Heading2"/>
              <w:ind w:left="4410"/>
            </w:pPr>
            <w:hyperlink r:id="rId11" w:history="1">
              <w:r w:rsidRPr="00C645CB">
                <w:rPr>
                  <w:rStyle w:val="Hyperlink"/>
                </w:rPr>
                <w:t>Reshmamohammed503@gmail.com</w:t>
              </w:r>
            </w:hyperlink>
            <w:r>
              <w:t xml:space="preserve"> </w:t>
            </w:r>
            <w:sdt>
              <w:sdtPr>
                <w:id w:val="1491447201"/>
                <w:placeholder>
                  <w:docPart w:val="61FDE1D52B494BCDB6F50B182B8D49A9"/>
                </w:placeholder>
                <w:temporary/>
                <w:showingPlcHdr/>
                <w15:appearance w15:val="hidden"/>
              </w:sdtPr>
              <w:sdtContent>
                <w:r w:rsidRPr="00036450">
                  <w:t>EDUCATION</w:t>
                </w:r>
              </w:sdtContent>
            </w:sdt>
          </w:p>
          <w:p w:rsidR="00A64F8D" w:rsidRPr="00036450" w:rsidRDefault="00A64F8D" w:rsidP="00A64F8D">
            <w:pPr>
              <w:pStyle w:val="Heading4"/>
              <w:ind w:left="4410"/>
            </w:pPr>
            <w:r>
              <w:t>Osmania University C</w:t>
            </w:r>
            <w:r>
              <w:lastRenderedPageBreak/>
              <w:t>ollege of Technology</w:t>
            </w:r>
          </w:p>
          <w:p w:rsidR="00A64F8D" w:rsidRPr="00B359E4" w:rsidRDefault="00A64F8D" w:rsidP="00A64F8D">
            <w:pPr>
              <w:pStyle w:val="Date"/>
              <w:ind w:left="4410"/>
            </w:pPr>
            <w:r>
              <w:t>Bachelor of Technology – 82%</w:t>
            </w:r>
          </w:p>
          <w:p w:rsidR="00A64F8D" w:rsidRDefault="00A64F8D" w:rsidP="00A64F8D">
            <w:pPr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 xml:space="preserve">Nalanda Jr. College 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Inte</w:t>
            </w:r>
            <w:r>
              <w:lastRenderedPageBreak/>
              <w:t>rmediate – 89%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>St. Joseph’s CCR Vidhyanilayam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SSC – 85%</w:t>
            </w:r>
          </w:p>
          <w:p w:rsidR="00A667DD" w:rsidRPr="00E4381A" w:rsidRDefault="00A667DD" w:rsidP="00A667DD">
            <w:pPr>
              <w:rPr>
                <w:rStyle w:val="Hyperlink"/>
              </w:rPr>
            </w:pPr>
          </w:p>
          <w:sdt>
            <w:sdtPr>
              <w:id w:val="-621920445"/>
              <w:placeholder>
                <w:docPart w:val="0671A848448A497588A9D4314D95461F"/>
              </w:placeholder>
              <w:temporary/>
              <w:showingPlcHdr/>
              <w15:appearance w15:val="hidden"/>
            </w:sdtPr>
            <w:sdtContent>
              <w:p w:rsidR="00A64F8D" w:rsidRDefault="00A64F8D" w:rsidP="00A64F8D">
                <w:pPr>
                  <w:pStyle w:val="Heading2"/>
                  <w:ind w:left="4410"/>
                </w:pPr>
                <w:r w:rsidRPr="00036450">
                  <w:t>EDUCATION</w:t>
                </w:r>
              </w:p>
            </w:sdtContent>
          </w:sdt>
          <w:p w:rsidR="00A64F8D" w:rsidRPr="00036450" w:rsidRDefault="00A64F8D" w:rsidP="00A64F8D">
            <w:pPr>
              <w:pStyle w:val="Heading4"/>
              <w:ind w:left="4410"/>
            </w:pPr>
            <w:r>
              <w:t>Osm</w:t>
            </w:r>
            <w:r>
              <w:lastRenderedPageBreak/>
              <w:t>ania University College of Technology</w:t>
            </w:r>
          </w:p>
          <w:p w:rsidR="00A64F8D" w:rsidRPr="00B359E4" w:rsidRDefault="00A64F8D" w:rsidP="00A64F8D">
            <w:pPr>
              <w:pStyle w:val="Date"/>
              <w:ind w:left="4410"/>
            </w:pPr>
            <w:r>
              <w:t>Bachelor of Technology – 82%</w:t>
            </w:r>
          </w:p>
          <w:p w:rsidR="00A64F8D" w:rsidRDefault="00A64F8D" w:rsidP="00A64F8D">
            <w:pPr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>Naland</w:t>
            </w:r>
            <w:r>
              <w:lastRenderedPageBreak/>
              <w:t xml:space="preserve">a Jr. College 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Intermediate – 89%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>St. Joseph’s CCR Vidhyanilayam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SSC – 85%</w:t>
            </w:r>
          </w:p>
          <w:p w:rsidR="00A667DD" w:rsidRDefault="00A667DD" w:rsidP="00A667DD">
            <w:pPr>
              <w:pStyle w:val="Heading3"/>
            </w:pPr>
          </w:p>
          <w:sdt>
            <w:sdtPr>
              <w:id w:val="1049110328"/>
              <w:placeholder>
                <w:docPart w:val="B919BAF280AB493D925EEB2F8377269C"/>
              </w:placeholder>
              <w:temporary/>
              <w:showingPlcHdr/>
              <w15:appearance w15:val="hidden"/>
            </w:sdtPr>
            <w:sdtContent>
              <w:p w:rsidR="00A64F8D" w:rsidRDefault="00A64F8D" w:rsidP="00A64F8D">
                <w:pPr>
                  <w:pStyle w:val="Heading2"/>
                  <w:ind w:left="4410"/>
                </w:pPr>
                <w:r w:rsidRPr="00036450">
                  <w:t>EDUCATION</w:t>
                </w:r>
              </w:p>
            </w:sdtContent>
          </w:sdt>
          <w:p w:rsidR="00A64F8D" w:rsidRPr="00036450" w:rsidRDefault="00A64F8D" w:rsidP="00A64F8D">
            <w:pPr>
              <w:pStyle w:val="Heading4"/>
              <w:ind w:left="4410"/>
            </w:pPr>
            <w:r>
              <w:t>Osmania University College of Technology</w:t>
            </w:r>
          </w:p>
          <w:p w:rsidR="00A64F8D" w:rsidRPr="00B359E4" w:rsidRDefault="00A64F8D" w:rsidP="00A64F8D">
            <w:pPr>
              <w:pStyle w:val="Date"/>
              <w:ind w:left="4410"/>
            </w:pPr>
            <w:r>
              <w:t>Bachelor of Tec</w:t>
            </w:r>
            <w:r>
              <w:lastRenderedPageBreak/>
              <w:t>hnology – 82%</w:t>
            </w:r>
          </w:p>
          <w:p w:rsidR="00A64F8D" w:rsidRDefault="00A64F8D" w:rsidP="00A64F8D">
            <w:pPr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 xml:space="preserve">Nalanda Jr. College 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Intermediate – 89%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</w:p>
          <w:p w:rsidR="00A64F8D" w:rsidRPr="00B359E4" w:rsidRDefault="00A64F8D" w:rsidP="00A64F8D">
            <w:pPr>
              <w:pStyle w:val="Heading4"/>
              <w:ind w:left="4410"/>
            </w:pPr>
            <w:r>
              <w:t>St. Joseph’s CCR Vidh</w:t>
            </w:r>
            <w:r>
              <w:lastRenderedPageBreak/>
              <w:t>yanilayam</w:t>
            </w:r>
          </w:p>
          <w:p w:rsidR="00A64F8D" w:rsidRDefault="00A64F8D" w:rsidP="00A64F8D">
            <w:pPr>
              <w:tabs>
                <w:tab w:val="left" w:pos="990"/>
              </w:tabs>
              <w:ind w:left="4410"/>
            </w:pPr>
            <w:r>
              <w:t>SSC – 85%</w:t>
            </w:r>
          </w:p>
          <w:p w:rsidR="001B2ABD" w:rsidRDefault="001B2ABD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80" w:type="dxa"/>
            <w:vAlign w:val="bottom"/>
          </w:tcPr>
          <w:p w:rsidR="001B2ABD" w:rsidRDefault="00F10FBD" w:rsidP="001B2ABD">
            <w:pPr>
              <w:pStyle w:val="Title"/>
            </w:pPr>
            <w:r>
              <w:t>Reshma Mohammed</w:t>
            </w:r>
          </w:p>
          <w:p w:rsidR="001B2ABD" w:rsidRDefault="00F10FBD" w:rsidP="001B2ABD">
            <w:pPr>
              <w:pStyle w:val="Subtitle"/>
              <w:rPr>
                <w:spacing w:val="0"/>
                <w:w w:val="100"/>
              </w:rPr>
            </w:pPr>
            <w:r>
              <w:rPr>
                <w:spacing w:val="0"/>
                <w:w w:val="100"/>
              </w:rPr>
              <w:t>Lead Technical Writer</w:t>
            </w:r>
          </w:p>
          <w:p w:rsidR="00A667DD" w:rsidRDefault="00A667DD" w:rsidP="00A667DD"/>
          <w:sdt>
            <w:sdtPr>
              <w:id w:val="1669594239"/>
              <w:placeholder>
                <w:docPart w:val="8CFE19B8F721432D9090E0266CAD701C"/>
              </w:placeholder>
              <w:temporary/>
              <w:showingPlcHdr/>
              <w15:appearance w15:val="hidden"/>
            </w:sdtPr>
            <w:sdtContent>
              <w:p w:rsidR="00A667DD" w:rsidRDefault="00A667DD" w:rsidP="00A667DD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:rsidR="00A667DD" w:rsidRP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End User Documentation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Online Help Documents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Embedded and Nonembedded Help (Context Sensitive Help)</w:t>
            </w:r>
          </w:p>
          <w:p w:rsidR="00A667DD" w:rsidRPr="00A667DD" w:rsidRDefault="00A667DD" w:rsidP="00A667DD">
            <w:pPr>
              <w:pStyle w:val="Heading2"/>
              <w:rPr>
                <w:rFonts w:ascii="Trebuchet MS" w:eastAsia="Trebuchet MS" w:hAnsi="Trebuchet MS" w:cs="Trebuchet MS"/>
                <w:szCs w:val="22"/>
              </w:rPr>
            </w:pPr>
            <w:r>
              <w:t>Certifications</w:t>
            </w:r>
          </w:p>
          <w:p w:rsidR="00A667DD" w:rsidRP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 xml:space="preserve">Technical Writing Certified </w:t>
            </w:r>
          </w:p>
          <w:p w:rsidR="00A667DD" w:rsidRP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ITIL v3 Foundation Certified</w:t>
            </w:r>
          </w:p>
          <w:p w:rsidR="00A667DD" w:rsidRP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Beginners certification in Data Science from IIT Madras</w:t>
            </w:r>
          </w:p>
          <w:p w:rsidR="00A667DD" w:rsidRP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Certified Scrum Master (CSM)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 w:rsidRPr="00A667DD">
              <w:rPr>
                <w:rFonts w:ascii="Trebuchet MS" w:hAnsi="Trebuchet MS"/>
                <w:sz w:val="20"/>
              </w:rPr>
              <w:t>API</w:t>
            </w:r>
            <w:r>
              <w:rPr>
                <w:rFonts w:ascii="Trebuchet MS" w:hAnsi="Trebuchet MS"/>
                <w:sz w:val="20"/>
              </w:rPr>
              <w:t xml:space="preserve"> </w:t>
            </w:r>
            <w:r w:rsidRPr="00A667DD">
              <w:rPr>
                <w:rFonts w:ascii="Trebuchet MS" w:hAnsi="Trebuchet MS"/>
                <w:sz w:val="20"/>
              </w:rPr>
              <w:t>Documentation</w:t>
            </w:r>
          </w:p>
          <w:sdt>
            <w:sdtPr>
              <w:id w:val="1001553383"/>
              <w:placeholder>
                <w:docPart w:val="DE5B266DC0A7456099FA88F9F772CF06"/>
              </w:placeholder>
              <w:temporary/>
              <w:showingPlcHdr/>
              <w15:appearance w15:val="hidden"/>
            </w:sdtPr>
            <w:sdtContent>
              <w:p w:rsidR="00A667DD" w:rsidRDefault="00A667DD" w:rsidP="00A667DD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:rsidR="00A667DD" w:rsidRPr="00A667DD" w:rsidRDefault="00A667DD" w:rsidP="00A667DD">
            <w:pPr>
              <w:pStyle w:val="Heading4"/>
              <w:rPr>
                <w:bCs/>
                <w:sz w:val="20"/>
                <w:szCs w:val="20"/>
              </w:rPr>
            </w:pPr>
            <w:r w:rsidRPr="00A667DD">
              <w:rPr>
                <w:sz w:val="20"/>
                <w:szCs w:val="20"/>
              </w:rPr>
              <w:t>Deloitte - Lead Business Analyst II</w:t>
            </w:r>
          </w:p>
          <w:p w:rsidR="00A667DD" w:rsidRPr="00036450" w:rsidRDefault="00A667DD" w:rsidP="00A667DD">
            <w:pPr>
              <w:pStyle w:val="Date"/>
            </w:pPr>
            <w:r>
              <w:t>July 2019</w:t>
            </w:r>
            <w:r w:rsidRPr="00036450">
              <w:t>–</w:t>
            </w:r>
            <w:r>
              <w:t>Present</w:t>
            </w:r>
          </w:p>
          <w:p w:rsidR="00A667DD" w:rsidRPr="00F10FBD" w:rsidRDefault="00A667DD" w:rsidP="00A667DD">
            <w:pPr>
              <w:pStyle w:val="ListParagraph"/>
              <w:numPr>
                <w:ilvl w:val="0"/>
                <w:numId w:val="3"/>
              </w:numPr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Developed Getting started guides, installation and troubleshooting guides, and online</w:t>
            </w:r>
            <w:r w:rsidRPr="00F10FBD">
              <w:rPr>
                <w:rFonts w:ascii="Trebuchet MS" w:hAnsi="Trebuchet MS"/>
                <w:spacing w:val="-17"/>
                <w:sz w:val="20"/>
              </w:rPr>
              <w:t xml:space="preserve"> </w:t>
            </w:r>
            <w:r w:rsidRPr="00F10FBD">
              <w:rPr>
                <w:rFonts w:ascii="Trebuchet MS" w:hAnsi="Trebuchet MS"/>
                <w:sz w:val="20"/>
              </w:rPr>
              <w:t>helps.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right="531"/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Work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in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Agile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Methodology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with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4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Scrum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teams</w:t>
            </w:r>
            <w:r>
              <w:rPr>
                <w:rFonts w:ascii="Trebuchet MS" w:hAnsi="Trebuchet MS"/>
                <w:spacing w:val="-2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Coordinate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with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the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publishers,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technical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team,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software developers, QA, and TPM in Standups, Planning and Grooming</w:t>
            </w:r>
            <w:r>
              <w:rPr>
                <w:rFonts w:ascii="Trebuchet MS" w:hAnsi="Trebuchet MS"/>
                <w:spacing w:val="-1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sessions.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before="2"/>
              <w:ind w:right="810"/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Created videos using Captivate and Camtasia, Online Help in Oxygen and CMS is ServiceNow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Managed Documentation board on Azure Devops 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Subject-matter expert for the applications that I am</w:t>
            </w:r>
            <w:r>
              <w:rPr>
                <w:rFonts w:ascii="Trebuchet MS" w:hAnsi="Trebuchet MS"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responsible.</w:t>
            </w:r>
            <w:bookmarkStart w:id="0" w:name="_GoBack"/>
            <w:bookmarkEnd w:id="0"/>
          </w:p>
          <w:p w:rsidR="00A667DD" w:rsidRDefault="00A667DD" w:rsidP="00A667DD">
            <w:pPr>
              <w:pStyle w:val="TableParagraph"/>
              <w:tabs>
                <w:tab w:val="left" w:pos="360"/>
              </w:tabs>
              <w:ind w:left="360"/>
              <w:jc w:val="both"/>
              <w:rPr>
                <w:rFonts w:ascii="Trebuchet MS" w:hAnsi="Trebuchet MS"/>
                <w:sz w:val="20"/>
              </w:rPr>
            </w:pPr>
          </w:p>
          <w:p w:rsidR="00A667DD" w:rsidRPr="00A667DD" w:rsidRDefault="00A667DD" w:rsidP="00A667DD">
            <w:pPr>
              <w:pStyle w:val="Heading4"/>
              <w:rPr>
                <w:bCs/>
                <w:sz w:val="20"/>
                <w:szCs w:val="20"/>
              </w:rPr>
            </w:pPr>
            <w:r w:rsidRPr="00A667DD">
              <w:rPr>
                <w:sz w:val="20"/>
                <w:szCs w:val="20"/>
              </w:rPr>
              <w:t xml:space="preserve">GE - Senior Technical Writer </w:t>
            </w:r>
          </w:p>
          <w:p w:rsidR="00A667DD" w:rsidRPr="004D3011" w:rsidRDefault="00A667DD" w:rsidP="00A667DD">
            <w:pPr>
              <w:pStyle w:val="Date"/>
            </w:pPr>
            <w:r>
              <w:t>August 2018</w:t>
            </w:r>
            <w:r w:rsidRPr="004D3011">
              <w:t>–</w:t>
            </w:r>
            <w:r>
              <w:t>July 2019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Developed Getting started guides, installation and troubleshooting guides, and online</w:t>
            </w:r>
            <w:r>
              <w:rPr>
                <w:rFonts w:ascii="Trebuchet MS" w:hAnsi="Trebuchet MS"/>
                <w:spacing w:val="-17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helps. Developed Getting started guides, installation and troubleshooting guides, and online</w:t>
            </w:r>
            <w:r>
              <w:rPr>
                <w:rFonts w:ascii="Trebuchet MS" w:hAnsi="Trebuchet MS"/>
                <w:spacing w:val="-17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helps.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right="531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Worked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in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Agile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Methodology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with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4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Scrum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teams</w:t>
            </w:r>
            <w:r>
              <w:rPr>
                <w:rFonts w:ascii="Trebuchet MS" w:hAnsi="Trebuchet MS"/>
                <w:spacing w:val="-2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and used CA Rally for Agile board and part of Standups, Planning and Grooming</w:t>
            </w:r>
            <w:r>
              <w:rPr>
                <w:rFonts w:ascii="Trebuchet MS" w:hAnsi="Trebuchet MS"/>
                <w:spacing w:val="-1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sessions.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before="2"/>
              <w:ind w:right="81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Worked on SnagIt for image capturing, Oxygen for DITA Documents and Astoria for Content</w:t>
            </w:r>
            <w:r>
              <w:rPr>
                <w:rFonts w:ascii="Trebuchet MS" w:hAnsi="Trebuchet MS"/>
                <w:spacing w:val="-37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Management System.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Mentored and interviewed new technical writers at the</w:t>
            </w:r>
            <w:r>
              <w:rPr>
                <w:rFonts w:ascii="Trebuchet MS" w:hAnsi="Trebuchet MS"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workplace.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Subject-matter expert for the applications that I am</w:t>
            </w:r>
            <w:r>
              <w:rPr>
                <w:rFonts w:ascii="Trebuchet MS" w:hAnsi="Trebuchet MS"/>
                <w:spacing w:val="-6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responsible for.</w:t>
            </w:r>
          </w:p>
          <w:p w:rsidR="00A667DD" w:rsidRPr="00A667DD" w:rsidRDefault="00A667DD" w:rsidP="00A667DD">
            <w:pPr>
              <w:pStyle w:val="Heading4"/>
              <w:rPr>
                <w:bCs/>
                <w:sz w:val="20"/>
                <w:szCs w:val="20"/>
              </w:rPr>
            </w:pPr>
            <w:r w:rsidRPr="00A667DD">
              <w:rPr>
                <w:sz w:val="20"/>
                <w:szCs w:val="20"/>
              </w:rPr>
              <w:lastRenderedPageBreak/>
              <w:t>Oracle India Pvt Ltd, Hyderabad - Technical Writer</w:t>
            </w:r>
          </w:p>
          <w:p w:rsidR="00A667DD" w:rsidRPr="004D3011" w:rsidRDefault="00A667DD" w:rsidP="00A667DD">
            <w:pPr>
              <w:pStyle w:val="Date"/>
            </w:pPr>
            <w:r>
              <w:t>August 2015</w:t>
            </w:r>
            <w:r w:rsidRPr="004D3011">
              <w:t>–</w:t>
            </w:r>
            <w:r>
              <w:t>August 2018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Developed technical user guides, installation and troubleshooting guides, Release notes, and online helps.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ind w:right="531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Worked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in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Agile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Methodology</w:t>
            </w:r>
            <w:r>
              <w:rPr>
                <w:rFonts w:ascii="Trebuchet MS" w:hAnsi="Trebuchet MS"/>
                <w:spacing w:val="-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with</w:t>
            </w:r>
            <w:r>
              <w:rPr>
                <w:rFonts w:ascii="Trebuchet MS" w:hAnsi="Trebuchet MS"/>
                <w:spacing w:val="-4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2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Scrum</w:t>
            </w:r>
            <w:r>
              <w:rPr>
                <w:rFonts w:ascii="Trebuchet MS" w:hAnsi="Trebuchet MS"/>
                <w:spacing w:val="-3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teams</w:t>
            </w:r>
            <w:r>
              <w:rPr>
                <w:rFonts w:ascii="Trebuchet MS" w:hAnsi="Trebuchet MS"/>
                <w:spacing w:val="-2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and used JIRA for Agile board and part of Standups, Planning and Grooming</w:t>
            </w:r>
            <w:r>
              <w:rPr>
                <w:rFonts w:ascii="Trebuchet MS" w:hAnsi="Trebuchet MS"/>
                <w:spacing w:val="-11"/>
                <w:sz w:val="20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sessions.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Identified risks and collaborate with needed stakeholders to mitigate risks.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Worked on SnagIt for image capturing, Author IT for DITA Documents and SVN for Content Management System.</w:t>
            </w:r>
          </w:p>
          <w:p w:rsidR="00A667D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</w:pPr>
            <w:r w:rsidRPr="00F10FBD">
              <w:rPr>
                <w:rFonts w:ascii="Trebuchet MS" w:hAnsi="Trebuchet MS"/>
                <w:sz w:val="20"/>
              </w:rPr>
              <w:t>Compliance to internal standards and policies</w:t>
            </w:r>
            <w:r>
              <w:t>.</w:t>
            </w:r>
          </w:p>
          <w:p w:rsidR="00A667DD" w:rsidRDefault="00A667DD" w:rsidP="00A667DD">
            <w:pPr>
              <w:pStyle w:val="TableParagraph"/>
              <w:tabs>
                <w:tab w:val="left" w:pos="360"/>
              </w:tabs>
              <w:spacing w:line="231" w:lineRule="exact"/>
              <w:ind w:left="-23"/>
            </w:pPr>
          </w:p>
          <w:p w:rsidR="00A667DD" w:rsidRPr="00A667DD" w:rsidRDefault="00A667DD" w:rsidP="00A667DD">
            <w:pPr>
              <w:pStyle w:val="Heading4"/>
              <w:rPr>
                <w:bCs/>
                <w:sz w:val="20"/>
                <w:szCs w:val="20"/>
              </w:rPr>
            </w:pPr>
            <w:r w:rsidRPr="00A667DD">
              <w:rPr>
                <w:sz w:val="20"/>
                <w:szCs w:val="20"/>
              </w:rPr>
              <w:t xml:space="preserve">Dell - Technical Writer </w:t>
            </w:r>
          </w:p>
          <w:p w:rsidR="00A667DD" w:rsidRPr="004D3011" w:rsidRDefault="00A667DD" w:rsidP="00A667DD">
            <w:pPr>
              <w:pStyle w:val="Date"/>
            </w:pPr>
            <w:r>
              <w:t>August 2012</w:t>
            </w:r>
            <w:r w:rsidRPr="004D3011">
              <w:t>–</w:t>
            </w:r>
            <w:r>
              <w:t>July 2015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Developed technical user guides, installation and troubleshooting guides, application notes, and online helps.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Supplied documentation for the projects responsible, with effective integration of Microsoft TFS. Coordinated with the publishers, technical team, software developers, hardware designers and retail staff.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Submitted White papers on different documentation standards.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Worked on Robohelp and FrameMaker for documentation, SnagIT for image capturing.</w:t>
            </w:r>
          </w:p>
          <w:p w:rsidR="00A667DD" w:rsidRPr="00F10FBD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  <w:spacing w:line="231" w:lineRule="exact"/>
              <w:rPr>
                <w:rFonts w:ascii="Trebuchet MS" w:hAnsi="Trebuchet MS"/>
                <w:sz w:val="20"/>
              </w:rPr>
            </w:pPr>
            <w:r w:rsidRPr="00F10FBD">
              <w:rPr>
                <w:rFonts w:ascii="Trebuchet MS" w:hAnsi="Trebuchet MS"/>
                <w:sz w:val="20"/>
              </w:rPr>
              <w:t>Identified risks and collaborate with needed stakeholders to mitigate risks.</w:t>
            </w:r>
          </w:p>
          <w:p w:rsidR="00A667DD" w:rsidRPr="004D3011" w:rsidRDefault="00A667DD" w:rsidP="00A667DD">
            <w:pPr>
              <w:pStyle w:val="TableParagraph"/>
              <w:numPr>
                <w:ilvl w:val="0"/>
                <w:numId w:val="3"/>
              </w:numPr>
              <w:tabs>
                <w:tab w:val="left" w:pos="360"/>
              </w:tabs>
            </w:pPr>
            <w:r w:rsidRPr="00F10FBD">
              <w:rPr>
                <w:rFonts w:ascii="Trebuchet MS" w:hAnsi="Trebuchet MS"/>
                <w:sz w:val="20"/>
              </w:rPr>
              <w:t>Compliance to internal standards and policies.</w:t>
            </w:r>
            <w:r w:rsidRPr="004D3011">
              <w:t xml:space="preserve"> </w:t>
            </w:r>
          </w:p>
          <w:p w:rsidR="00A667DD" w:rsidRDefault="00A667DD" w:rsidP="00A667DD">
            <w:pPr>
              <w:ind w:left="-23"/>
            </w:pPr>
          </w:p>
          <w:tbl>
            <w:tblPr>
              <w:tblW w:w="6390" w:type="dxa"/>
              <w:tblBorders>
                <w:top w:val="single" w:sz="18" w:space="0" w:color="000000"/>
                <w:left w:val="single" w:sz="4" w:space="0" w:color="000000"/>
                <w:bottom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33"/>
              <w:gridCol w:w="4357"/>
            </w:tblGrid>
            <w:tr w:rsidR="00A667DD" w:rsidTr="00A667DD">
              <w:trPr>
                <w:trHeight w:val="246"/>
              </w:trPr>
              <w:tc>
                <w:tcPr>
                  <w:tcW w:w="2033" w:type="dxa"/>
                </w:tcPr>
                <w:p w:rsidR="00A667DD" w:rsidRDefault="00A667DD" w:rsidP="00A667DD">
                  <w:pPr>
                    <w:pStyle w:val="TableParagraph"/>
                    <w:spacing w:before="2" w:line="224" w:lineRule="exact"/>
                    <w:ind w:left="107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Publishing Tools</w:t>
                  </w:r>
                </w:p>
              </w:tc>
              <w:tc>
                <w:tcPr>
                  <w:tcW w:w="4357" w:type="dxa"/>
                </w:tcPr>
                <w:p w:rsidR="00A667DD" w:rsidRDefault="00A667DD" w:rsidP="00A667DD">
                  <w:pPr>
                    <w:pStyle w:val="TableParagraph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>MS- Office suite (Including Word, Excel, PowerPoint)</w:t>
                  </w:r>
                  <w:r>
                    <w:rPr>
                      <w:sz w:val="18"/>
                    </w:rPr>
                    <w:t>,</w:t>
                  </w:r>
                  <w:r>
                    <w:rPr>
                      <w:sz w:val="18"/>
                    </w:rPr>
                    <w:t xml:space="preserve"> Adobe Frame Maker</w:t>
                  </w:r>
                </w:p>
              </w:tc>
            </w:tr>
            <w:tr w:rsidR="00A667DD" w:rsidTr="00A667DD">
              <w:trPr>
                <w:trHeight w:val="489"/>
              </w:trPr>
              <w:tc>
                <w:tcPr>
                  <w:tcW w:w="2033" w:type="dxa"/>
                </w:tcPr>
                <w:p w:rsidR="00A667DD" w:rsidRDefault="00A667DD" w:rsidP="00A667DD">
                  <w:pPr>
                    <w:pStyle w:val="TableParagraph"/>
                    <w:spacing w:before="6" w:line="244" w:lineRule="exact"/>
                    <w:ind w:left="107" w:right="155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Design &amp; Diagram Tools</w:t>
                  </w:r>
                </w:p>
              </w:tc>
              <w:tc>
                <w:tcPr>
                  <w:tcW w:w="4357" w:type="dxa"/>
                </w:tcPr>
                <w:p w:rsidR="00A667DD" w:rsidRDefault="00A667DD" w:rsidP="00A667DD">
                  <w:pPr>
                    <w:pStyle w:val="TableParagraph"/>
                    <w:spacing w:line="219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>MS Visio, Adobe Dream Weaver, Photoshop</w:t>
                  </w:r>
                </w:p>
              </w:tc>
            </w:tr>
            <w:tr w:rsidR="00A667DD" w:rsidTr="00A667DD">
              <w:trPr>
                <w:trHeight w:val="486"/>
              </w:trPr>
              <w:tc>
                <w:tcPr>
                  <w:tcW w:w="2033" w:type="dxa"/>
                </w:tcPr>
                <w:p w:rsidR="00A667DD" w:rsidRDefault="00A667DD" w:rsidP="00A667DD">
                  <w:pPr>
                    <w:pStyle w:val="TableParagraph"/>
                    <w:spacing w:before="4" w:line="244" w:lineRule="exact"/>
                    <w:ind w:left="107" w:right="535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Image/ Video Capture Tools</w:t>
                  </w:r>
                </w:p>
              </w:tc>
              <w:tc>
                <w:tcPr>
                  <w:tcW w:w="4357" w:type="dxa"/>
                </w:tcPr>
                <w:p w:rsidR="00A667DD" w:rsidRDefault="00A667DD" w:rsidP="00A667DD">
                  <w:pPr>
                    <w:pStyle w:val="TableParagraph"/>
                    <w:spacing w:line="217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Snag IT, Adobe Captivate, Camtasia, GIMP </w:t>
                  </w:r>
                  <w:r>
                    <w:rPr>
                      <w:sz w:val="18"/>
                    </w:rPr>
                    <w:t>a</w:t>
                  </w:r>
                  <w:r>
                    <w:rPr>
                      <w:sz w:val="18"/>
                    </w:rPr>
                    <w:t xml:space="preserve">nd </w:t>
                  </w:r>
                  <w:proofErr w:type="spellStart"/>
                  <w:r>
                    <w:rPr>
                      <w:sz w:val="18"/>
                    </w:rPr>
                    <w:t>Pixlr</w:t>
                  </w:r>
                  <w:proofErr w:type="spellEnd"/>
                  <w:r>
                    <w:rPr>
                      <w:sz w:val="18"/>
                    </w:rPr>
                    <w:t xml:space="preserve"> Grabber</w:t>
                  </w:r>
                </w:p>
              </w:tc>
            </w:tr>
            <w:tr w:rsidR="00A667DD" w:rsidTr="00A667DD">
              <w:trPr>
                <w:trHeight w:val="486"/>
              </w:trPr>
              <w:tc>
                <w:tcPr>
                  <w:tcW w:w="2033" w:type="dxa"/>
                </w:tcPr>
                <w:p w:rsidR="00A667DD" w:rsidRDefault="00A667DD" w:rsidP="00A667DD">
                  <w:pPr>
                    <w:pStyle w:val="TableParagraph"/>
                    <w:spacing w:before="1" w:line="244" w:lineRule="exact"/>
                    <w:ind w:left="107" w:right="456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Help Authoring Tools</w:t>
                  </w:r>
                </w:p>
              </w:tc>
              <w:tc>
                <w:tcPr>
                  <w:tcW w:w="4357" w:type="dxa"/>
                  <w:shd w:val="clear" w:color="auto" w:fill="FFFFFF" w:themeFill="background1"/>
                </w:tcPr>
                <w:p w:rsidR="00A667DD" w:rsidRDefault="00A667DD" w:rsidP="00A667DD">
                  <w:pPr>
                    <w:pStyle w:val="TableParagraph"/>
                    <w:spacing w:line="214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Adobe </w:t>
                  </w:r>
                  <w:r w:rsidRPr="00BF628F">
                    <w:rPr>
                      <w:sz w:val="18"/>
                    </w:rPr>
                    <w:t>Robohelp</w:t>
                  </w:r>
                  <w:r>
                    <w:rPr>
                      <w:sz w:val="18"/>
                    </w:rPr>
                    <w:t>, Help Maker, AuthorIT, Oxygen.</w:t>
                  </w:r>
                </w:p>
              </w:tc>
            </w:tr>
            <w:tr w:rsidR="00A667DD" w:rsidTr="00A667DD">
              <w:trPr>
                <w:trHeight w:val="486"/>
              </w:trPr>
              <w:tc>
                <w:tcPr>
                  <w:tcW w:w="2033" w:type="dxa"/>
                </w:tcPr>
                <w:p w:rsidR="00A667DD" w:rsidRDefault="00A667DD" w:rsidP="00A667DD">
                  <w:pPr>
                    <w:pStyle w:val="TableParagraph"/>
                    <w:spacing w:before="3" w:line="244" w:lineRule="exact"/>
                    <w:ind w:left="107" w:right="379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Page Designing Tools</w:t>
                  </w:r>
                </w:p>
              </w:tc>
              <w:tc>
                <w:tcPr>
                  <w:tcW w:w="4357" w:type="dxa"/>
                </w:tcPr>
                <w:p w:rsidR="00A667DD" w:rsidRDefault="00A667DD" w:rsidP="00A667DD">
                  <w:pPr>
                    <w:pStyle w:val="TableParagraph"/>
                    <w:spacing w:line="217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>Adobe In-Design, Page Maker.</w:t>
                  </w:r>
                </w:p>
              </w:tc>
            </w:tr>
            <w:tr w:rsidR="00A667DD" w:rsidTr="00A667DD">
              <w:trPr>
                <w:trHeight w:val="732"/>
              </w:trPr>
              <w:tc>
                <w:tcPr>
                  <w:tcW w:w="2033" w:type="dxa"/>
                </w:tcPr>
                <w:p w:rsidR="00A667DD" w:rsidRDefault="00A667DD" w:rsidP="00A667DD">
                  <w:pPr>
                    <w:pStyle w:val="TableParagraph"/>
                    <w:ind w:left="107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Content </w:t>
                  </w:r>
                  <w:r>
                    <w:rPr>
                      <w:b/>
                      <w:w w:val="95"/>
                      <w:sz w:val="20"/>
                    </w:rPr>
                    <w:t>Management</w:t>
                  </w:r>
                </w:p>
                <w:p w:rsidR="00A667DD" w:rsidRDefault="00A667DD" w:rsidP="00A667DD">
                  <w:pPr>
                    <w:pStyle w:val="TableParagraph"/>
                    <w:spacing w:line="224" w:lineRule="exact"/>
                    <w:ind w:left="107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System</w:t>
                  </w:r>
                </w:p>
              </w:tc>
              <w:tc>
                <w:tcPr>
                  <w:tcW w:w="4357" w:type="dxa"/>
                </w:tcPr>
                <w:p w:rsidR="00A667DD" w:rsidRDefault="00A667DD" w:rsidP="00A667DD">
                  <w:pPr>
                    <w:pStyle w:val="TableParagraph"/>
                    <w:spacing w:line="215" w:lineRule="exact"/>
                    <w:ind w:left="107"/>
                    <w:rPr>
                      <w:sz w:val="18"/>
                    </w:rPr>
                  </w:pPr>
                  <w:r>
                    <w:rPr>
                      <w:sz w:val="18"/>
                    </w:rPr>
                    <w:t>SVN, Astoria, Windchill, Git</w:t>
                  </w:r>
                  <w:r>
                    <w:rPr>
                      <w:sz w:val="18"/>
                    </w:rPr>
                    <w:t>, ServiceNow</w:t>
                  </w:r>
                </w:p>
              </w:tc>
            </w:tr>
          </w:tbl>
          <w:p w:rsidR="00A667DD" w:rsidRPr="00A667DD" w:rsidRDefault="00A667DD" w:rsidP="00A667DD"/>
        </w:tc>
      </w:tr>
      <w:tr w:rsidR="001B2ABD" w:rsidTr="00A64F8D">
        <w:tc>
          <w:tcPr>
            <w:tcW w:w="3600" w:type="dxa"/>
          </w:tcPr>
          <w:sdt>
            <w:sdtPr>
              <w:id w:val="-1444214663"/>
              <w:placeholder>
                <w:docPart w:val="915C2C7648404592A79DF7A63F5B256E"/>
              </w:placeholder>
              <w:temporary/>
              <w:showingPlcHdr/>
              <w15:appearance w15:val="hidden"/>
            </w:sdtPr>
            <w:sdtEndPr/>
            <w:sdtContent>
              <w:p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sdt>
            <w:sdtPr>
              <w:id w:val="1444813694"/>
              <w:placeholder>
                <w:docPart w:val="C5608EC6DC0B4163931F16EAFD65915F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Hobby #1</w:t>
                </w:r>
              </w:p>
            </w:sdtContent>
          </w:sdt>
          <w:sdt>
            <w:sdtPr>
              <w:id w:val="127826779"/>
              <w:placeholder>
                <w:docPart w:val="E82BD10F97514747BD1D10028BE6B23B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Hobby #2</w:t>
                </w:r>
              </w:p>
            </w:sdtContent>
          </w:sdt>
          <w:sdt>
            <w:sdtPr>
              <w:id w:val="-1460640448"/>
              <w:placeholder>
                <w:docPart w:val="7B6C74A36C824FAEB570D6ECB7B32FF7"/>
              </w:placeholder>
              <w:temporary/>
              <w:showingPlcHdr/>
              <w15:appearance w15:val="hidden"/>
            </w:sdtPr>
            <w:sdtEndPr/>
            <w:sdtContent>
              <w:p w:rsidR="004D3011" w:rsidRDefault="004D3011" w:rsidP="004D3011">
                <w:r w:rsidRPr="004D3011">
                  <w:t>Hobby #3</w:t>
                </w:r>
              </w:p>
            </w:sdtContent>
          </w:sdt>
          <w:sdt>
            <w:sdtPr>
              <w:id w:val="-1376452077"/>
              <w:placeholder>
                <w:docPart w:val="773359F2E49A41279150F19A49E21A43"/>
              </w:placeholder>
              <w:temporary/>
              <w:showingPlcHdr/>
              <w15:appearance w15:val="hidden"/>
            </w:sdtPr>
            <w:sdtEndPr/>
            <w:sdtContent>
              <w:p w:rsidR="004D3011" w:rsidRPr="004D3011" w:rsidRDefault="004D3011" w:rsidP="004D3011">
                <w:r w:rsidRPr="004D3011">
                  <w:t>Hobby #4</w:t>
                </w:r>
              </w:p>
            </w:sdtContent>
          </w:sdt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80" w:type="dxa"/>
          </w:tcPr>
          <w:p w:rsidR="00036450" w:rsidRDefault="00036450" w:rsidP="00036450"/>
          <w:p w:rsidR="00036450" w:rsidRDefault="00036450" w:rsidP="00036450"/>
          <w:p w:rsidR="004D3011" w:rsidRDefault="004D3011" w:rsidP="00036450"/>
          <w:p w:rsidR="004D3011" w:rsidRDefault="004D3011" w:rsidP="00036450"/>
          <w:p w:rsidR="00A667DD" w:rsidRPr="00A667DD" w:rsidRDefault="00A667DD" w:rsidP="00A667DD">
            <w:pPr>
              <w:pStyle w:val="TableParagraph"/>
              <w:tabs>
                <w:tab w:val="left" w:pos="360"/>
              </w:tabs>
              <w:ind w:left="360"/>
              <w:rPr>
                <w:rFonts w:ascii="Trebuchet MS" w:hAnsi="Trebuchet MS"/>
                <w:sz w:val="20"/>
              </w:rPr>
            </w:pPr>
          </w:p>
        </w:tc>
      </w:tr>
    </w:tbl>
    <w:p w:rsidR="0043117B" w:rsidRDefault="00CC6CE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F10FBD" w:rsidRDefault="00F10FBD" w:rsidP="000C45FF">
      <w:pPr>
        <w:tabs>
          <w:tab w:val="left" w:pos="990"/>
        </w:tabs>
      </w:pPr>
    </w:p>
    <w:p w:rsidR="00A64F8D" w:rsidRDefault="00A64F8D" w:rsidP="00F10FBD">
      <w:pPr>
        <w:tabs>
          <w:tab w:val="left" w:pos="990"/>
        </w:tabs>
        <w:ind w:left="4410"/>
      </w:pPr>
    </w:p>
    <w:sectPr w:rsidR="00A64F8D" w:rsidSect="000C45FF">
      <w:head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6CED" w:rsidRDefault="00CC6CED" w:rsidP="000C45FF">
      <w:r>
        <w:separator/>
      </w:r>
    </w:p>
  </w:endnote>
  <w:endnote w:type="continuationSeparator" w:id="0">
    <w:p w:rsidR="00CC6CED" w:rsidRDefault="00CC6CE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6CED" w:rsidRDefault="00CC6CED" w:rsidP="000C45FF">
      <w:r>
        <w:separator/>
      </w:r>
    </w:p>
  </w:footnote>
  <w:footnote w:type="continuationSeparator" w:id="0">
    <w:p w:rsidR="00CC6CED" w:rsidRDefault="00CC6CE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3F5A"/>
    <w:multiLevelType w:val="hybridMultilevel"/>
    <w:tmpl w:val="1F28B07C"/>
    <w:lvl w:ilvl="0" w:tplc="1932D704">
      <w:numFmt w:val="bullet"/>
      <w:lvlText w:val=""/>
      <w:lvlJc w:val="left"/>
      <w:pPr>
        <w:ind w:left="1269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428AFB84">
      <w:numFmt w:val="bullet"/>
      <w:lvlText w:val="•"/>
      <w:lvlJc w:val="left"/>
      <w:pPr>
        <w:ind w:left="1515" w:hanging="180"/>
      </w:pPr>
      <w:rPr>
        <w:rFonts w:hint="default"/>
        <w:lang w:val="en-US" w:eastAsia="en-US" w:bidi="en-US"/>
      </w:rPr>
    </w:lvl>
    <w:lvl w:ilvl="2" w:tplc="C060BA46">
      <w:numFmt w:val="bullet"/>
      <w:lvlText w:val="•"/>
      <w:lvlJc w:val="left"/>
      <w:pPr>
        <w:ind w:left="1770" w:hanging="180"/>
      </w:pPr>
      <w:rPr>
        <w:rFonts w:hint="default"/>
        <w:lang w:val="en-US" w:eastAsia="en-US" w:bidi="en-US"/>
      </w:rPr>
    </w:lvl>
    <w:lvl w:ilvl="3" w:tplc="8EDE5720">
      <w:numFmt w:val="bullet"/>
      <w:lvlText w:val="•"/>
      <w:lvlJc w:val="left"/>
      <w:pPr>
        <w:ind w:left="2026" w:hanging="180"/>
      </w:pPr>
      <w:rPr>
        <w:rFonts w:hint="default"/>
        <w:lang w:val="en-US" w:eastAsia="en-US" w:bidi="en-US"/>
      </w:rPr>
    </w:lvl>
    <w:lvl w:ilvl="4" w:tplc="FB967630">
      <w:numFmt w:val="bullet"/>
      <w:lvlText w:val="•"/>
      <w:lvlJc w:val="left"/>
      <w:pPr>
        <w:ind w:left="2281" w:hanging="180"/>
      </w:pPr>
      <w:rPr>
        <w:rFonts w:hint="default"/>
        <w:lang w:val="en-US" w:eastAsia="en-US" w:bidi="en-US"/>
      </w:rPr>
    </w:lvl>
    <w:lvl w:ilvl="5" w:tplc="973C812C">
      <w:numFmt w:val="bullet"/>
      <w:lvlText w:val="•"/>
      <w:lvlJc w:val="left"/>
      <w:pPr>
        <w:ind w:left="2537" w:hanging="180"/>
      </w:pPr>
      <w:rPr>
        <w:rFonts w:hint="default"/>
        <w:lang w:val="en-US" w:eastAsia="en-US" w:bidi="en-US"/>
      </w:rPr>
    </w:lvl>
    <w:lvl w:ilvl="6" w:tplc="E928364E">
      <w:numFmt w:val="bullet"/>
      <w:lvlText w:val="•"/>
      <w:lvlJc w:val="left"/>
      <w:pPr>
        <w:ind w:left="2792" w:hanging="180"/>
      </w:pPr>
      <w:rPr>
        <w:rFonts w:hint="default"/>
        <w:lang w:val="en-US" w:eastAsia="en-US" w:bidi="en-US"/>
      </w:rPr>
    </w:lvl>
    <w:lvl w:ilvl="7" w:tplc="BD9CAEA4">
      <w:numFmt w:val="bullet"/>
      <w:lvlText w:val="•"/>
      <w:lvlJc w:val="left"/>
      <w:pPr>
        <w:ind w:left="3047" w:hanging="180"/>
      </w:pPr>
      <w:rPr>
        <w:rFonts w:hint="default"/>
        <w:lang w:val="en-US" w:eastAsia="en-US" w:bidi="en-US"/>
      </w:rPr>
    </w:lvl>
    <w:lvl w:ilvl="8" w:tplc="62442112">
      <w:numFmt w:val="bullet"/>
      <w:lvlText w:val="•"/>
      <w:lvlJc w:val="left"/>
      <w:pPr>
        <w:ind w:left="3303" w:hanging="180"/>
      </w:pPr>
      <w:rPr>
        <w:rFonts w:hint="default"/>
        <w:lang w:val="en-US" w:eastAsia="en-US" w:bidi="en-US"/>
      </w:rPr>
    </w:lvl>
  </w:abstractNum>
  <w:abstractNum w:abstractNumId="1" w15:restartNumberingAfterBreak="0">
    <w:nsid w:val="14431353"/>
    <w:multiLevelType w:val="hybridMultilevel"/>
    <w:tmpl w:val="9F087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9398E"/>
    <w:multiLevelType w:val="hybridMultilevel"/>
    <w:tmpl w:val="82F0D0D6"/>
    <w:lvl w:ilvl="0" w:tplc="58B215A6">
      <w:numFmt w:val="bullet"/>
      <w:lvlText w:val=""/>
      <w:lvlJc w:val="left"/>
      <w:pPr>
        <w:ind w:left="1269" w:hanging="18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D0248984"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en-US"/>
      </w:rPr>
    </w:lvl>
    <w:lvl w:ilvl="2" w:tplc="F230E3FC">
      <w:numFmt w:val="bullet"/>
      <w:lvlText w:val="•"/>
      <w:lvlJc w:val="left"/>
      <w:pPr>
        <w:ind w:left="3150" w:hanging="180"/>
      </w:pPr>
      <w:rPr>
        <w:rFonts w:hint="default"/>
        <w:lang w:val="en-US" w:eastAsia="en-US" w:bidi="en-US"/>
      </w:rPr>
    </w:lvl>
    <w:lvl w:ilvl="3" w:tplc="F7F297C6">
      <w:numFmt w:val="bullet"/>
      <w:lvlText w:val="•"/>
      <w:lvlJc w:val="left"/>
      <w:pPr>
        <w:ind w:left="4095" w:hanging="180"/>
      </w:pPr>
      <w:rPr>
        <w:rFonts w:hint="default"/>
        <w:lang w:val="en-US" w:eastAsia="en-US" w:bidi="en-US"/>
      </w:rPr>
    </w:lvl>
    <w:lvl w:ilvl="4" w:tplc="EB68B222">
      <w:numFmt w:val="bullet"/>
      <w:lvlText w:val="•"/>
      <w:lvlJc w:val="left"/>
      <w:pPr>
        <w:ind w:left="5040" w:hanging="180"/>
      </w:pPr>
      <w:rPr>
        <w:rFonts w:hint="default"/>
        <w:lang w:val="en-US" w:eastAsia="en-US" w:bidi="en-US"/>
      </w:rPr>
    </w:lvl>
    <w:lvl w:ilvl="5" w:tplc="49EEB054">
      <w:numFmt w:val="bullet"/>
      <w:lvlText w:val="•"/>
      <w:lvlJc w:val="left"/>
      <w:pPr>
        <w:ind w:left="5985" w:hanging="180"/>
      </w:pPr>
      <w:rPr>
        <w:rFonts w:hint="default"/>
        <w:lang w:val="en-US" w:eastAsia="en-US" w:bidi="en-US"/>
      </w:rPr>
    </w:lvl>
    <w:lvl w:ilvl="6" w:tplc="0B5040EC">
      <w:numFmt w:val="bullet"/>
      <w:lvlText w:val="•"/>
      <w:lvlJc w:val="left"/>
      <w:pPr>
        <w:ind w:left="6930" w:hanging="180"/>
      </w:pPr>
      <w:rPr>
        <w:rFonts w:hint="default"/>
        <w:lang w:val="en-US" w:eastAsia="en-US" w:bidi="en-US"/>
      </w:rPr>
    </w:lvl>
    <w:lvl w:ilvl="7" w:tplc="00561F9C">
      <w:numFmt w:val="bullet"/>
      <w:lvlText w:val="•"/>
      <w:lvlJc w:val="left"/>
      <w:pPr>
        <w:ind w:left="7875" w:hanging="180"/>
      </w:pPr>
      <w:rPr>
        <w:rFonts w:hint="default"/>
        <w:lang w:val="en-US" w:eastAsia="en-US" w:bidi="en-US"/>
      </w:rPr>
    </w:lvl>
    <w:lvl w:ilvl="8" w:tplc="E94E0944">
      <w:numFmt w:val="bullet"/>
      <w:lvlText w:val="•"/>
      <w:lvlJc w:val="left"/>
      <w:pPr>
        <w:ind w:left="8820" w:hanging="180"/>
      </w:pPr>
      <w:rPr>
        <w:rFonts w:hint="default"/>
        <w:lang w:val="en-US" w:eastAsia="en-US" w:bidi="en-US"/>
      </w:rPr>
    </w:lvl>
  </w:abstractNum>
  <w:abstractNum w:abstractNumId="3" w15:restartNumberingAfterBreak="0">
    <w:nsid w:val="5AD01B7E"/>
    <w:multiLevelType w:val="hybridMultilevel"/>
    <w:tmpl w:val="AEBAB97C"/>
    <w:lvl w:ilvl="0" w:tplc="474A5EBC">
      <w:numFmt w:val="bullet"/>
      <w:lvlText w:val=""/>
      <w:lvlJc w:val="left"/>
      <w:pPr>
        <w:ind w:left="825" w:hanging="11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E6FA90F8">
      <w:numFmt w:val="bullet"/>
      <w:lvlText w:val="•"/>
      <w:lvlJc w:val="left"/>
      <w:pPr>
        <w:ind w:left="1809" w:hanging="111"/>
      </w:pPr>
      <w:rPr>
        <w:rFonts w:hint="default"/>
        <w:lang w:val="en-US" w:eastAsia="en-US" w:bidi="en-US"/>
      </w:rPr>
    </w:lvl>
    <w:lvl w:ilvl="2" w:tplc="E24636F2">
      <w:numFmt w:val="bullet"/>
      <w:lvlText w:val="•"/>
      <w:lvlJc w:val="left"/>
      <w:pPr>
        <w:ind w:left="2798" w:hanging="111"/>
      </w:pPr>
      <w:rPr>
        <w:rFonts w:hint="default"/>
        <w:lang w:val="en-US" w:eastAsia="en-US" w:bidi="en-US"/>
      </w:rPr>
    </w:lvl>
    <w:lvl w:ilvl="3" w:tplc="6D48E352">
      <w:numFmt w:val="bullet"/>
      <w:lvlText w:val="•"/>
      <w:lvlJc w:val="left"/>
      <w:pPr>
        <w:ind w:left="3787" w:hanging="111"/>
      </w:pPr>
      <w:rPr>
        <w:rFonts w:hint="default"/>
        <w:lang w:val="en-US" w:eastAsia="en-US" w:bidi="en-US"/>
      </w:rPr>
    </w:lvl>
    <w:lvl w:ilvl="4" w:tplc="64E2CE10">
      <w:numFmt w:val="bullet"/>
      <w:lvlText w:val="•"/>
      <w:lvlJc w:val="left"/>
      <w:pPr>
        <w:ind w:left="4776" w:hanging="111"/>
      </w:pPr>
      <w:rPr>
        <w:rFonts w:hint="default"/>
        <w:lang w:val="en-US" w:eastAsia="en-US" w:bidi="en-US"/>
      </w:rPr>
    </w:lvl>
    <w:lvl w:ilvl="5" w:tplc="FABEE19E">
      <w:numFmt w:val="bullet"/>
      <w:lvlText w:val="•"/>
      <w:lvlJc w:val="left"/>
      <w:pPr>
        <w:ind w:left="5765" w:hanging="111"/>
      </w:pPr>
      <w:rPr>
        <w:rFonts w:hint="default"/>
        <w:lang w:val="en-US" w:eastAsia="en-US" w:bidi="en-US"/>
      </w:rPr>
    </w:lvl>
    <w:lvl w:ilvl="6" w:tplc="FF40F3CC">
      <w:numFmt w:val="bullet"/>
      <w:lvlText w:val="•"/>
      <w:lvlJc w:val="left"/>
      <w:pPr>
        <w:ind w:left="6754" w:hanging="111"/>
      </w:pPr>
      <w:rPr>
        <w:rFonts w:hint="default"/>
        <w:lang w:val="en-US" w:eastAsia="en-US" w:bidi="en-US"/>
      </w:rPr>
    </w:lvl>
    <w:lvl w:ilvl="7" w:tplc="71CAB0B4">
      <w:numFmt w:val="bullet"/>
      <w:lvlText w:val="•"/>
      <w:lvlJc w:val="left"/>
      <w:pPr>
        <w:ind w:left="7743" w:hanging="111"/>
      </w:pPr>
      <w:rPr>
        <w:rFonts w:hint="default"/>
        <w:lang w:val="en-US" w:eastAsia="en-US" w:bidi="en-US"/>
      </w:rPr>
    </w:lvl>
    <w:lvl w:ilvl="8" w:tplc="9A30C726">
      <w:numFmt w:val="bullet"/>
      <w:lvlText w:val="•"/>
      <w:lvlJc w:val="left"/>
      <w:pPr>
        <w:ind w:left="8732" w:hanging="111"/>
      </w:pPr>
      <w:rPr>
        <w:rFonts w:hint="default"/>
        <w:lang w:val="en-US" w:eastAsia="en-US" w:bidi="en-US"/>
      </w:rPr>
    </w:lvl>
  </w:abstractNum>
  <w:abstractNum w:abstractNumId="4" w15:restartNumberingAfterBreak="0">
    <w:nsid w:val="6AFD2E39"/>
    <w:multiLevelType w:val="hybridMultilevel"/>
    <w:tmpl w:val="F7B2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87EC2"/>
    <w:multiLevelType w:val="hybridMultilevel"/>
    <w:tmpl w:val="37E0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zMDG3MDI3MjcwNzRX0lEKTi0uzszPAykwrAUA39m9ECwAAAA="/>
  </w:docVars>
  <w:rsids>
    <w:rsidRoot w:val="00F10FBD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A2118D"/>
    <w:rsid w:val="00A64F8D"/>
    <w:rsid w:val="00A667D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6CED"/>
    <w:rsid w:val="00D2522B"/>
    <w:rsid w:val="00D422DE"/>
    <w:rsid w:val="00D5459D"/>
    <w:rsid w:val="00DA1F4D"/>
    <w:rsid w:val="00DD172A"/>
    <w:rsid w:val="00E25A26"/>
    <w:rsid w:val="00E4381A"/>
    <w:rsid w:val="00E55D74"/>
    <w:rsid w:val="00F10FBD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BE5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customStyle="1" w:styleId="TableParagraph">
    <w:name w:val="Table Paragraph"/>
    <w:basedOn w:val="Normal"/>
    <w:uiPriority w:val="1"/>
    <w:qFormat/>
    <w:rsid w:val="00F10FBD"/>
    <w:pPr>
      <w:widowControl w:val="0"/>
      <w:autoSpaceDE w:val="0"/>
      <w:autoSpaceDN w:val="0"/>
    </w:pPr>
    <w:rPr>
      <w:rFonts w:ascii="Century Gothic" w:eastAsia="Century Gothic" w:hAnsi="Century Gothic" w:cs="Century Gothic"/>
      <w:sz w:val="22"/>
      <w:lang w:eastAsia="en-US" w:bidi="en-US"/>
    </w:rPr>
  </w:style>
  <w:style w:type="paragraph" w:styleId="ListParagraph">
    <w:name w:val="List Paragraph"/>
    <w:basedOn w:val="Normal"/>
    <w:uiPriority w:val="34"/>
    <w:semiHidden/>
    <w:qFormat/>
    <w:rsid w:val="00F10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eshmamohammed503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Reshmamohammed503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sbegum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15C2C7648404592A79DF7A63F5B2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721AE-9E7F-4096-8BE8-F7BCDCA80FB3}"/>
      </w:docPartPr>
      <w:docPartBody>
        <w:p w:rsidR="00000000" w:rsidRDefault="006C4B80">
          <w:pPr>
            <w:pStyle w:val="915C2C7648404592A79DF7A63F5B256E"/>
          </w:pPr>
          <w:r w:rsidRPr="00CB0055">
            <w:t>Hobbies</w:t>
          </w:r>
        </w:p>
      </w:docPartBody>
    </w:docPart>
    <w:docPart>
      <w:docPartPr>
        <w:name w:val="C5608EC6DC0B4163931F16EAFD65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2F01-1C1E-4A88-957F-8FE717F1CEB5}"/>
      </w:docPartPr>
      <w:docPartBody>
        <w:p w:rsidR="00000000" w:rsidRDefault="006C4B80">
          <w:pPr>
            <w:pStyle w:val="C5608EC6DC0B4163931F16EAFD65915F"/>
          </w:pPr>
          <w:r w:rsidRPr="004D3011">
            <w:t>Hobby #1</w:t>
          </w:r>
        </w:p>
      </w:docPartBody>
    </w:docPart>
    <w:docPart>
      <w:docPartPr>
        <w:name w:val="E82BD10F97514747BD1D10028BE6B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6C088-1CFB-4208-8909-28CE983754E2}"/>
      </w:docPartPr>
      <w:docPartBody>
        <w:p w:rsidR="00000000" w:rsidRDefault="006C4B80">
          <w:pPr>
            <w:pStyle w:val="E82BD10F97514747BD1D10028BE6B23B"/>
          </w:pPr>
          <w:r w:rsidRPr="004D3011">
            <w:t>Hobby #2</w:t>
          </w:r>
        </w:p>
      </w:docPartBody>
    </w:docPart>
    <w:docPart>
      <w:docPartPr>
        <w:name w:val="7B6C74A36C824FAEB570D6ECB7B32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981D1-FB99-447C-8E0D-6E91AE3DDE5C}"/>
      </w:docPartPr>
      <w:docPartBody>
        <w:p w:rsidR="00000000" w:rsidRDefault="006C4B80">
          <w:pPr>
            <w:pStyle w:val="7B6C74A36C824FAEB570D6ECB7B32FF7"/>
          </w:pPr>
          <w:r w:rsidRPr="004D3011">
            <w:t>Hobby #3</w:t>
          </w:r>
        </w:p>
      </w:docPartBody>
    </w:docPart>
    <w:docPart>
      <w:docPartPr>
        <w:name w:val="773359F2E49A41279150F19A49E21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0D9C1-7586-47E4-9D61-809568A80EBC}"/>
      </w:docPartPr>
      <w:docPartBody>
        <w:p w:rsidR="00000000" w:rsidRDefault="006C4B80">
          <w:pPr>
            <w:pStyle w:val="773359F2E49A41279150F19A49E21A43"/>
          </w:pPr>
          <w:r w:rsidRPr="004D3011">
            <w:t>Hobby #4</w:t>
          </w:r>
        </w:p>
      </w:docPartBody>
    </w:docPart>
    <w:docPart>
      <w:docPartPr>
        <w:name w:val="8CFE19B8F721432D9090E0266CAD7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39443-2143-427D-8DB6-6C2D6760B3D3}"/>
      </w:docPartPr>
      <w:docPartBody>
        <w:p w:rsidR="00000000" w:rsidRDefault="00FD32CC" w:rsidP="00FD32CC">
          <w:pPr>
            <w:pStyle w:val="8CFE19B8F721432D9090E0266CAD701C"/>
          </w:pPr>
          <w:r w:rsidRPr="00036450">
            <w:rPr>
              <w:rStyle w:val="Heading2Char"/>
            </w:rPr>
            <w:t>SKILLS</w:t>
          </w:r>
        </w:p>
      </w:docPartBody>
    </w:docPart>
    <w:docPart>
      <w:docPartPr>
        <w:name w:val="DE5B266DC0A7456099FA88F9F772C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A4BE2-AB86-4ECA-86C5-D4426327A12F}"/>
      </w:docPartPr>
      <w:docPartBody>
        <w:p w:rsidR="00000000" w:rsidRDefault="00FD32CC" w:rsidP="00FD32CC">
          <w:pPr>
            <w:pStyle w:val="DE5B266DC0A7456099FA88F9F772CF06"/>
          </w:pPr>
          <w:r w:rsidRPr="00036450">
            <w:t>WORK EXPERIENCE</w:t>
          </w:r>
        </w:p>
      </w:docPartBody>
    </w:docPart>
    <w:docPart>
      <w:docPartPr>
        <w:name w:val="C58A368B944742DB9110A31293C95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5F31C-EFE4-4573-ABF1-587BC815D05E}"/>
      </w:docPartPr>
      <w:docPartBody>
        <w:p w:rsidR="00000000" w:rsidRDefault="00FD32CC" w:rsidP="00FD32CC">
          <w:pPr>
            <w:pStyle w:val="C58A368B944742DB9110A31293C952BD"/>
          </w:pPr>
          <w:r w:rsidRPr="00D5459D">
            <w:t>Profile</w:t>
          </w:r>
        </w:p>
      </w:docPartBody>
    </w:docPart>
    <w:docPart>
      <w:docPartPr>
        <w:name w:val="4453266FCF8540B79DFD82023714B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F6B4A-1E85-4336-B1F6-D967E88B70E8}"/>
      </w:docPartPr>
      <w:docPartBody>
        <w:p w:rsidR="00000000" w:rsidRDefault="00FD32CC" w:rsidP="00FD32CC">
          <w:pPr>
            <w:pStyle w:val="4453266FCF8540B79DFD82023714BB86"/>
          </w:pPr>
          <w:r w:rsidRPr="00CB0055">
            <w:t>Contact</w:t>
          </w:r>
        </w:p>
      </w:docPartBody>
    </w:docPart>
    <w:docPart>
      <w:docPartPr>
        <w:name w:val="9218A11248A4482E8261C5E96C791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C4810-E644-4C31-96F4-F3A1F3B820B6}"/>
      </w:docPartPr>
      <w:docPartBody>
        <w:p w:rsidR="00000000" w:rsidRDefault="00FD32CC" w:rsidP="00FD32CC">
          <w:pPr>
            <w:pStyle w:val="9218A11248A4482E8261C5E96C79176F"/>
          </w:pPr>
          <w:r w:rsidRPr="004D3011">
            <w:t>PHONE:</w:t>
          </w:r>
        </w:p>
      </w:docPartBody>
    </w:docPart>
    <w:docPart>
      <w:docPartPr>
        <w:name w:val="91CF5A8A8C1F47788BEAEF4EAA86F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033F4-2551-4279-9AD7-36C7C133EC83}"/>
      </w:docPartPr>
      <w:docPartBody>
        <w:p w:rsidR="00000000" w:rsidRDefault="00FD32CC" w:rsidP="00FD32CC">
          <w:pPr>
            <w:pStyle w:val="91CF5A8A8C1F47788BEAEF4EAA86FC96"/>
          </w:pPr>
          <w:r w:rsidRPr="004D3011">
            <w:t>EMAIL:</w:t>
          </w:r>
        </w:p>
      </w:docPartBody>
    </w:docPart>
    <w:docPart>
      <w:docPartPr>
        <w:name w:val="B919BAF280AB493D925EEB2F83772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06570-216F-4F22-87FD-23993B1C65EF}"/>
      </w:docPartPr>
      <w:docPartBody>
        <w:p w:rsidR="00000000" w:rsidRDefault="00FD32CC" w:rsidP="00FD32CC">
          <w:pPr>
            <w:pStyle w:val="B919BAF280AB493D925EEB2F8377269C"/>
          </w:pPr>
          <w:r w:rsidRPr="00036450">
            <w:t>EDUCATION</w:t>
          </w:r>
        </w:p>
      </w:docPartBody>
    </w:docPart>
    <w:docPart>
      <w:docPartPr>
        <w:name w:val="0671A848448A497588A9D4314D954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6F8EC-538B-4945-B878-7C4E08ACFF88}"/>
      </w:docPartPr>
      <w:docPartBody>
        <w:p w:rsidR="00000000" w:rsidRDefault="00FD32CC" w:rsidP="00FD32CC">
          <w:pPr>
            <w:pStyle w:val="0671A848448A497588A9D4314D95461F"/>
          </w:pPr>
          <w:r w:rsidRPr="00036450">
            <w:t>EDUCATION</w:t>
          </w:r>
        </w:p>
      </w:docPartBody>
    </w:docPart>
    <w:docPart>
      <w:docPartPr>
        <w:name w:val="61FDE1D52B494BCDB6F50B182B8D4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3130C-ED2F-4E26-B5EB-D26914DEA543}"/>
      </w:docPartPr>
      <w:docPartBody>
        <w:p w:rsidR="00000000" w:rsidRDefault="00FD32CC" w:rsidP="00FD32CC">
          <w:pPr>
            <w:pStyle w:val="61FDE1D52B494BCDB6F50B182B8D49A9"/>
          </w:pPr>
          <w:r w:rsidRPr="00036450">
            <w:t>EDUCATION</w:t>
          </w:r>
        </w:p>
      </w:docPartBody>
    </w:docPart>
    <w:docPart>
      <w:docPartPr>
        <w:name w:val="0EBCF6D69B4542F3B188E90A9092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5A79A-2995-4047-9BC4-CE4CA1309F31}"/>
      </w:docPartPr>
      <w:docPartBody>
        <w:p w:rsidR="00000000" w:rsidRDefault="00FD32CC" w:rsidP="00FD32CC">
          <w:pPr>
            <w:pStyle w:val="0EBCF6D69B4542F3B188E90A90923465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CC"/>
    <w:rsid w:val="006C4B80"/>
    <w:rsid w:val="00FD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D32CC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1A89518C224681A3A01CC18CCA3E5E">
    <w:name w:val="3E1A89518C224681A3A01CC18CCA3E5E"/>
  </w:style>
  <w:style w:type="paragraph" w:customStyle="1" w:styleId="DC141CB3720F4138BD7F5A08CE6EB64D">
    <w:name w:val="DC141CB3720F4138BD7F5A08CE6EB64D"/>
  </w:style>
  <w:style w:type="paragraph" w:customStyle="1" w:styleId="6315793AE27E474CB3F8733D1D7C4F56">
    <w:name w:val="6315793AE27E474CB3F8733D1D7C4F56"/>
  </w:style>
  <w:style w:type="paragraph" w:customStyle="1" w:styleId="BD769AC6BB5A4F0BBB368C2F0368BB57">
    <w:name w:val="BD769AC6BB5A4F0BBB368C2F0368BB57"/>
  </w:style>
  <w:style w:type="paragraph" w:customStyle="1" w:styleId="B05D68F55CA74C26B7916F1467CFBCD8">
    <w:name w:val="B05D68F55CA74C26B7916F1467CFBCD8"/>
  </w:style>
  <w:style w:type="paragraph" w:customStyle="1" w:styleId="BE546AB954A049D8B1BAB3918D7DBE44">
    <w:name w:val="BE546AB954A049D8B1BAB3918D7DBE44"/>
  </w:style>
  <w:style w:type="paragraph" w:customStyle="1" w:styleId="8A51838FCF474EEBB62EDA485B147C37">
    <w:name w:val="8A51838FCF474EEBB62EDA485B147C37"/>
  </w:style>
  <w:style w:type="paragraph" w:customStyle="1" w:styleId="8C30F91D250C4728BE6EDB577EEA2DFA">
    <w:name w:val="8C30F91D250C4728BE6EDB577EEA2DFA"/>
  </w:style>
  <w:style w:type="paragraph" w:customStyle="1" w:styleId="ACA815FAAFBB4CD583BBD29B33396664">
    <w:name w:val="ACA815FAAFBB4CD583BBD29B33396664"/>
  </w:style>
  <w:style w:type="paragraph" w:customStyle="1" w:styleId="A6ECB5F8412449048D836F9CE39D1508">
    <w:name w:val="A6ECB5F8412449048D836F9CE39D1508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FD6C4B0E80E34C7B9A0010F370BB6BEF">
    <w:name w:val="FD6C4B0E80E34C7B9A0010F370BB6BEF"/>
  </w:style>
  <w:style w:type="paragraph" w:customStyle="1" w:styleId="915C2C7648404592A79DF7A63F5B256E">
    <w:name w:val="915C2C7648404592A79DF7A63F5B256E"/>
  </w:style>
  <w:style w:type="paragraph" w:customStyle="1" w:styleId="C5608EC6DC0B4163931F16EAFD65915F">
    <w:name w:val="C5608EC6DC0B4163931F16EAFD65915F"/>
  </w:style>
  <w:style w:type="paragraph" w:customStyle="1" w:styleId="E82BD10F97514747BD1D10028BE6B23B">
    <w:name w:val="E82BD10F97514747BD1D10028BE6B23B"/>
  </w:style>
  <w:style w:type="paragraph" w:customStyle="1" w:styleId="7B6C74A36C824FAEB570D6ECB7B32FF7">
    <w:name w:val="7B6C74A36C824FAEB570D6ECB7B32FF7"/>
  </w:style>
  <w:style w:type="paragraph" w:customStyle="1" w:styleId="773359F2E49A41279150F19A49E21A43">
    <w:name w:val="773359F2E49A41279150F19A49E21A43"/>
  </w:style>
  <w:style w:type="paragraph" w:customStyle="1" w:styleId="57A5223C6BB54B369B1A667EEC0CD3FA">
    <w:name w:val="57A5223C6BB54B369B1A667EEC0CD3FA"/>
  </w:style>
  <w:style w:type="paragraph" w:customStyle="1" w:styleId="5E2BD2CC715A41389EDE53B7F3BB0098">
    <w:name w:val="5E2BD2CC715A41389EDE53B7F3BB0098"/>
  </w:style>
  <w:style w:type="paragraph" w:customStyle="1" w:styleId="E3E9423212BE423D92D4624DE6086227">
    <w:name w:val="E3E9423212BE423D92D4624DE6086227"/>
  </w:style>
  <w:style w:type="paragraph" w:customStyle="1" w:styleId="50F8A0C970004BBDA4A0475195261DD0">
    <w:name w:val="50F8A0C970004BBDA4A0475195261DD0"/>
  </w:style>
  <w:style w:type="paragraph" w:customStyle="1" w:styleId="7CABE00364BB468EB7C141F46FA4909B">
    <w:name w:val="7CABE00364BB468EB7C141F46FA4909B"/>
  </w:style>
  <w:style w:type="paragraph" w:customStyle="1" w:styleId="55B0311776C54440B567EF88D74A2D05">
    <w:name w:val="55B0311776C54440B567EF88D74A2D05"/>
  </w:style>
  <w:style w:type="paragraph" w:customStyle="1" w:styleId="A0BD4EC4579147D3BC74CCFB1CDBB09B">
    <w:name w:val="A0BD4EC4579147D3BC74CCFB1CDBB09B"/>
  </w:style>
  <w:style w:type="paragraph" w:customStyle="1" w:styleId="0E462CC85B1944E48BE1D6354B7F9A0B">
    <w:name w:val="0E462CC85B1944E48BE1D6354B7F9A0B"/>
  </w:style>
  <w:style w:type="paragraph" w:customStyle="1" w:styleId="4095E516C8CC45AFA9C0B23BB7F89CAA">
    <w:name w:val="4095E516C8CC45AFA9C0B23BB7F89CAA"/>
  </w:style>
  <w:style w:type="paragraph" w:customStyle="1" w:styleId="CF130A21BB0441979D6393983269A011">
    <w:name w:val="CF130A21BB0441979D6393983269A011"/>
  </w:style>
  <w:style w:type="paragraph" w:customStyle="1" w:styleId="BCDF88DFB49C46F6A8021C649191A6CE">
    <w:name w:val="BCDF88DFB49C46F6A8021C649191A6CE"/>
  </w:style>
  <w:style w:type="paragraph" w:customStyle="1" w:styleId="E0DE8DA4E58743FB90C1E7719AB11006">
    <w:name w:val="E0DE8DA4E58743FB90C1E7719AB11006"/>
  </w:style>
  <w:style w:type="paragraph" w:customStyle="1" w:styleId="3E9992C4A9E64339A33441B61A7BBA0D">
    <w:name w:val="3E9992C4A9E64339A33441B61A7BBA0D"/>
  </w:style>
  <w:style w:type="paragraph" w:customStyle="1" w:styleId="279B27B9AB0B4458B052D30E97DD815D">
    <w:name w:val="279B27B9AB0B4458B052D30E97DD815D"/>
  </w:style>
  <w:style w:type="paragraph" w:customStyle="1" w:styleId="FC61D57AE6254F7396E4089CD52F7424">
    <w:name w:val="FC61D57AE6254F7396E4089CD52F7424"/>
  </w:style>
  <w:style w:type="paragraph" w:customStyle="1" w:styleId="61DE3BAC8E9149CB9546CFEBA9C7E235">
    <w:name w:val="61DE3BAC8E9149CB9546CFEBA9C7E235"/>
  </w:style>
  <w:style w:type="paragraph" w:customStyle="1" w:styleId="8B859D7D610746C6AC0117F2115AE9FF">
    <w:name w:val="8B859D7D610746C6AC0117F2115AE9FF"/>
  </w:style>
  <w:style w:type="paragraph" w:customStyle="1" w:styleId="BC63F05575114C718885D2B43ECEE5BC">
    <w:name w:val="BC63F05575114C718885D2B43ECEE5BC"/>
  </w:style>
  <w:style w:type="paragraph" w:customStyle="1" w:styleId="9C1ABFF63D7345269CD2690A42B97C4A">
    <w:name w:val="9C1ABFF63D7345269CD2690A42B97C4A"/>
  </w:style>
  <w:style w:type="paragraph" w:customStyle="1" w:styleId="444FF15068F94BBBAF0591CC713D341D">
    <w:name w:val="444FF15068F94BBBAF0591CC713D341D"/>
  </w:style>
  <w:style w:type="paragraph" w:customStyle="1" w:styleId="D7EA5D06CF224AD08AB9AF1EF6B84FD8">
    <w:name w:val="D7EA5D06CF224AD08AB9AF1EF6B84FD8"/>
  </w:style>
  <w:style w:type="paragraph" w:customStyle="1" w:styleId="224D514F473E483C92EB1D75E6099C0E">
    <w:name w:val="224D514F473E483C92EB1D75E6099C0E"/>
  </w:style>
  <w:style w:type="paragraph" w:customStyle="1" w:styleId="81A47684EFCB4C16868BCF59EDE6B872">
    <w:name w:val="81A47684EFCB4C16868BCF59EDE6B872"/>
  </w:style>
  <w:style w:type="paragraph" w:customStyle="1" w:styleId="22F5665C003C497288357519BA087328">
    <w:name w:val="22F5665C003C497288357519BA087328"/>
  </w:style>
  <w:style w:type="character" w:customStyle="1" w:styleId="Heading2Char">
    <w:name w:val="Heading 2 Char"/>
    <w:basedOn w:val="DefaultParagraphFont"/>
    <w:link w:val="Heading2"/>
    <w:uiPriority w:val="9"/>
    <w:rsid w:val="00FD32CC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43511ACD9248494EA12ECF3E3DD8F7E6">
    <w:name w:val="43511ACD9248494EA12ECF3E3DD8F7E6"/>
  </w:style>
  <w:style w:type="paragraph" w:customStyle="1" w:styleId="49517B73465546C684AB99BDCA3FEAAE">
    <w:name w:val="49517B73465546C684AB99BDCA3FEAAE"/>
    <w:rsid w:val="00FD32CC"/>
  </w:style>
  <w:style w:type="paragraph" w:customStyle="1" w:styleId="E0F16EA73BA24C2283B1BF1A56E38638">
    <w:name w:val="E0F16EA73BA24C2283B1BF1A56E38638"/>
    <w:rsid w:val="00FD32CC"/>
  </w:style>
  <w:style w:type="paragraph" w:customStyle="1" w:styleId="C7DD0542E9AC49A09449EEFD03200298">
    <w:name w:val="C7DD0542E9AC49A09449EEFD03200298"/>
    <w:rsid w:val="00FD32CC"/>
  </w:style>
  <w:style w:type="paragraph" w:customStyle="1" w:styleId="64F25283E78447F992347FF76988A190">
    <w:name w:val="64F25283E78447F992347FF76988A190"/>
    <w:rsid w:val="00FD32CC"/>
  </w:style>
  <w:style w:type="paragraph" w:customStyle="1" w:styleId="690CC1E525E9436CA7C5B812D141DB14">
    <w:name w:val="690CC1E525E9436CA7C5B812D141DB14"/>
    <w:rsid w:val="00FD32CC"/>
  </w:style>
  <w:style w:type="paragraph" w:customStyle="1" w:styleId="4EDB0E31F44A48258E9DEBCF4F715BAA">
    <w:name w:val="4EDB0E31F44A48258E9DEBCF4F715BAA"/>
    <w:rsid w:val="00FD32CC"/>
  </w:style>
  <w:style w:type="paragraph" w:customStyle="1" w:styleId="475D08A928204DA187243D4DDFE4DBDD">
    <w:name w:val="475D08A928204DA187243D4DDFE4DBDD"/>
    <w:rsid w:val="00FD32CC"/>
  </w:style>
  <w:style w:type="paragraph" w:customStyle="1" w:styleId="395FD792947A4BBFB108F0299FDD5D70">
    <w:name w:val="395FD792947A4BBFB108F0299FDD5D70"/>
    <w:rsid w:val="00FD32CC"/>
  </w:style>
  <w:style w:type="paragraph" w:customStyle="1" w:styleId="CA6346B93E854DEFA8E99278BCA666A6">
    <w:name w:val="CA6346B93E854DEFA8E99278BCA666A6"/>
    <w:rsid w:val="00FD32CC"/>
  </w:style>
  <w:style w:type="paragraph" w:customStyle="1" w:styleId="8CFE19B8F721432D9090E0266CAD701C">
    <w:name w:val="8CFE19B8F721432D9090E0266CAD701C"/>
    <w:rsid w:val="00FD32CC"/>
  </w:style>
  <w:style w:type="paragraph" w:customStyle="1" w:styleId="DE5B266DC0A7456099FA88F9F772CF06">
    <w:name w:val="DE5B266DC0A7456099FA88F9F772CF06"/>
    <w:rsid w:val="00FD32CC"/>
  </w:style>
  <w:style w:type="paragraph" w:customStyle="1" w:styleId="1E2A8DD856D74E0084FD5615748DD276">
    <w:name w:val="1E2A8DD856D74E0084FD5615748DD276"/>
    <w:rsid w:val="00FD32CC"/>
  </w:style>
  <w:style w:type="paragraph" w:customStyle="1" w:styleId="DACDB7CC9BE0447A8F9C05B4723C5C6B">
    <w:name w:val="DACDB7CC9BE0447A8F9C05B4723C5C6B"/>
    <w:rsid w:val="00FD32CC"/>
  </w:style>
  <w:style w:type="paragraph" w:customStyle="1" w:styleId="308789887BF943A6A2B824EBCAD377F6">
    <w:name w:val="308789887BF943A6A2B824EBCAD377F6"/>
    <w:rsid w:val="00FD32CC"/>
  </w:style>
  <w:style w:type="paragraph" w:customStyle="1" w:styleId="20C7192324224B9BBB9F56D516E08038">
    <w:name w:val="20C7192324224B9BBB9F56D516E08038"/>
    <w:rsid w:val="00FD32CC"/>
  </w:style>
  <w:style w:type="paragraph" w:customStyle="1" w:styleId="C58A368B944742DB9110A31293C952BD">
    <w:name w:val="C58A368B944742DB9110A31293C952BD"/>
    <w:rsid w:val="00FD32CC"/>
  </w:style>
  <w:style w:type="paragraph" w:customStyle="1" w:styleId="4453266FCF8540B79DFD82023714BB86">
    <w:name w:val="4453266FCF8540B79DFD82023714BB86"/>
    <w:rsid w:val="00FD32CC"/>
  </w:style>
  <w:style w:type="paragraph" w:customStyle="1" w:styleId="9218A11248A4482E8261C5E96C79176F">
    <w:name w:val="9218A11248A4482E8261C5E96C79176F"/>
    <w:rsid w:val="00FD32CC"/>
  </w:style>
  <w:style w:type="paragraph" w:customStyle="1" w:styleId="91CF5A8A8C1F47788BEAEF4EAA86FC96">
    <w:name w:val="91CF5A8A8C1F47788BEAEF4EAA86FC96"/>
    <w:rsid w:val="00FD32CC"/>
  </w:style>
  <w:style w:type="paragraph" w:customStyle="1" w:styleId="B919BAF280AB493D925EEB2F8377269C">
    <w:name w:val="B919BAF280AB493D925EEB2F8377269C"/>
    <w:rsid w:val="00FD32CC"/>
  </w:style>
  <w:style w:type="paragraph" w:customStyle="1" w:styleId="0671A848448A497588A9D4314D95461F">
    <w:name w:val="0671A848448A497588A9D4314D95461F"/>
    <w:rsid w:val="00FD32CC"/>
  </w:style>
  <w:style w:type="paragraph" w:customStyle="1" w:styleId="61FDE1D52B494BCDB6F50B182B8D49A9">
    <w:name w:val="61FDE1D52B494BCDB6F50B182B8D49A9"/>
    <w:rsid w:val="00FD32CC"/>
  </w:style>
  <w:style w:type="paragraph" w:customStyle="1" w:styleId="0EBCF6D69B4542F3B188E90A90923465">
    <w:name w:val="0EBCF6D69B4542F3B188E90A90923465"/>
    <w:rsid w:val="00FD32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11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2020-10-08T04:26:00Z</dcterms:created>
  <dcterms:modified xsi:type="dcterms:W3CDTF">2020-10-08T04:58:00Z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