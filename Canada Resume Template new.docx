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7EF1C" w14:textId="77777777" w:rsidR="00555B0E" w:rsidRDefault="00555B0E" w:rsidP="004E41B9">
      <w:pPr>
        <w:pStyle w:val="LetterText"/>
        <w:rPr>
          <w:rFonts w:ascii="Verdana" w:hAnsi="Verdana"/>
        </w:rPr>
      </w:pPr>
      <w:bookmarkStart w:id="0" w:name="_Toc381423060"/>
      <w:bookmarkStart w:id="1" w:name="_Toc381431936"/>
      <w:bookmarkStart w:id="2" w:name="_Toc381507208"/>
      <w:bookmarkStart w:id="3" w:name="_Toc381584888"/>
      <w:bookmarkStart w:id="4" w:name="_Toc381585063"/>
      <w:bookmarkStart w:id="5" w:name="_Toc382024384"/>
      <w:bookmarkStart w:id="6" w:name="_Toc382106450"/>
      <w:bookmarkStart w:id="7" w:name="_Toc382129780"/>
      <w:bookmarkStart w:id="8" w:name="_Toc457205202"/>
      <w:bookmarkStart w:id="9" w:name="_GoBack"/>
      <w:bookmarkEnd w:id="9"/>
    </w:p>
    <w:p w14:paraId="715DD4B4" w14:textId="3BDD2742" w:rsidR="005317F3" w:rsidRPr="00E66F76" w:rsidRDefault="007100B3" w:rsidP="004E41B9">
      <w:pPr>
        <w:pStyle w:val="LetterText"/>
        <w:rPr>
          <w:rFonts w:ascii="Verdana" w:hAnsi="Verdana"/>
        </w:rPr>
      </w:pPr>
      <w:r w:rsidRPr="00E66F76">
        <w:rPr>
          <w:rFonts w:ascii="Verdana" w:hAnsi="Verdana"/>
          <w:noProof/>
          <w:lang w:val="en-US"/>
        </w:rPr>
        <w:drawing>
          <wp:anchor distT="0" distB="0" distL="114300" distR="114300" simplePos="0" relativeHeight="251668480" behindDoc="0" locked="1" layoutInCell="1" allowOverlap="1" wp14:anchorId="6BE6731B" wp14:editId="5CDB004F">
            <wp:simplePos x="0" y="0"/>
            <wp:positionH relativeFrom="page">
              <wp:posOffset>914400</wp:posOffset>
            </wp:positionH>
            <wp:positionV relativeFrom="page">
              <wp:posOffset>846455</wp:posOffset>
            </wp:positionV>
            <wp:extent cx="1831975" cy="3454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el_logo proposal cov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555B0E" w:rsidRPr="00555B0E" w14:paraId="5A579219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425BE471" w14:textId="0D962F5D" w:rsidR="00555B0E" w:rsidRPr="00F00B97" w:rsidRDefault="00555B0E" w:rsidP="0047399D">
            <w:pPr>
              <w:pStyle w:val="LetterText"/>
              <w:spacing w:after="0"/>
              <w:rPr>
                <w:rFonts w:ascii="Verdana" w:hAnsi="Verdana"/>
                <w:b/>
                <w:color w:val="00A4E0"/>
              </w:rPr>
            </w:pPr>
            <w:r w:rsidRPr="00F00B97">
              <w:rPr>
                <w:rFonts w:ascii="Verdana" w:hAnsi="Verdana"/>
                <w:b/>
                <w:color w:val="00A4E0"/>
              </w:rPr>
              <w:t>Profile</w:t>
            </w:r>
          </w:p>
        </w:tc>
      </w:tr>
      <w:tr w:rsidR="00555B0E" w:rsidRPr="00555B0E" w14:paraId="6DF37FA2" w14:textId="77777777" w:rsidTr="0047399D">
        <w:trPr>
          <w:trHeight w:val="504"/>
        </w:trPr>
        <w:tc>
          <w:tcPr>
            <w:tcW w:w="9362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6C8CBB1F" w14:textId="77777777" w:rsidR="00555B0E" w:rsidRPr="00F00B97" w:rsidRDefault="00555B0E" w:rsidP="0047399D">
            <w:pPr>
              <w:pStyle w:val="LetterText"/>
              <w:spacing w:after="0"/>
              <w:rPr>
                <w:rFonts w:ascii="Verdana" w:hAnsi="Verdana"/>
                <w:b/>
                <w:color w:val="00A4E0"/>
              </w:rPr>
            </w:pPr>
          </w:p>
        </w:tc>
      </w:tr>
      <w:tr w:rsidR="00555B0E" w:rsidRPr="00555B0E" w14:paraId="5604DBA6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31744EEE" w14:textId="5E67D0F7" w:rsidR="00555B0E" w:rsidRPr="00F00B97" w:rsidRDefault="00555B0E" w:rsidP="0047399D">
            <w:pPr>
              <w:pStyle w:val="LetterText"/>
              <w:spacing w:after="0"/>
              <w:rPr>
                <w:rFonts w:ascii="Verdana" w:hAnsi="Verdana"/>
                <w:b/>
                <w:color w:val="00A4E0"/>
              </w:rPr>
            </w:pPr>
            <w:r w:rsidRPr="00F00B97">
              <w:rPr>
                <w:rFonts w:ascii="Verdana" w:hAnsi="Verdana"/>
                <w:b/>
                <w:color w:val="00A4E0"/>
              </w:rPr>
              <w:t>Experience</w:t>
            </w:r>
          </w:p>
        </w:tc>
      </w:tr>
      <w:tr w:rsidR="00555B0E" w:rsidRPr="00555B0E" w14:paraId="16353E5E" w14:textId="77777777" w:rsidTr="0047399D">
        <w:trPr>
          <w:trHeight w:val="504"/>
        </w:trPr>
        <w:tc>
          <w:tcPr>
            <w:tcW w:w="9362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36B4B52" w14:textId="77777777" w:rsidR="00555B0E" w:rsidRPr="00F00B97" w:rsidRDefault="00555B0E" w:rsidP="0047399D">
            <w:pPr>
              <w:pStyle w:val="LetterText"/>
              <w:spacing w:after="0"/>
              <w:rPr>
                <w:rFonts w:ascii="Verdana" w:hAnsi="Verdana"/>
                <w:b/>
                <w:color w:val="00A4E0"/>
              </w:rPr>
            </w:pPr>
          </w:p>
        </w:tc>
      </w:tr>
      <w:tr w:rsidR="00555B0E" w:rsidRPr="00555B0E" w14:paraId="6D8EA733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13A64AC2" w14:textId="584FE6E8" w:rsidR="00555B0E" w:rsidRPr="00F00B97" w:rsidRDefault="00555B0E" w:rsidP="0047399D">
            <w:pPr>
              <w:pStyle w:val="LetterText"/>
              <w:spacing w:after="0"/>
              <w:rPr>
                <w:rFonts w:ascii="Verdana" w:hAnsi="Verdana"/>
                <w:b/>
                <w:color w:val="00A4E0"/>
              </w:rPr>
            </w:pPr>
            <w:r w:rsidRPr="00F00B97">
              <w:rPr>
                <w:rFonts w:ascii="Verdana" w:hAnsi="Verdana"/>
                <w:b/>
                <w:color w:val="00A4E0"/>
              </w:rPr>
              <w:t>Previous experience</w:t>
            </w:r>
          </w:p>
        </w:tc>
      </w:tr>
      <w:tr w:rsidR="00555B0E" w:rsidRPr="00555B0E" w14:paraId="71216C8B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14B14E9C" w14:textId="77777777" w:rsidR="00555B0E" w:rsidRPr="00555B0E" w:rsidRDefault="00555B0E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37B5EDA2" w14:textId="46BF1CA0" w:rsidR="005317F3" w:rsidRDefault="005317F3" w:rsidP="0047399D">
      <w:pPr>
        <w:pStyle w:val="LetterText"/>
        <w:spacing w:after="0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F00B97" w:rsidRPr="00555B0E" w14:paraId="783028E8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78A8A0DD" w14:textId="5CCB4E1E" w:rsidR="00F00B97" w:rsidRPr="00F00B97" w:rsidRDefault="00F00B97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F00B97">
              <w:rPr>
                <w:rFonts w:ascii="Verdana" w:hAnsi="Verdana"/>
                <w:b/>
                <w:color w:val="00A4E0"/>
              </w:rPr>
              <w:t>System experience</w:t>
            </w:r>
          </w:p>
        </w:tc>
      </w:tr>
      <w:tr w:rsidR="00F00B97" w:rsidRPr="00555B0E" w14:paraId="6B9C0D92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75662B67" w14:textId="7369939F" w:rsidR="00F00B97" w:rsidRPr="00555B0E" w:rsidRDefault="00F00B97" w:rsidP="0047399D">
            <w:pPr>
              <w:pStyle w:val="LetterText"/>
              <w:spacing w:after="0"/>
              <w:rPr>
                <w:rFonts w:ascii="Verdana" w:hAnsi="Verdana"/>
              </w:rPr>
            </w:pPr>
            <w:r w:rsidRPr="00F00B97">
              <w:rPr>
                <w:rFonts w:ascii="Verdana" w:hAnsi="Verdana"/>
              </w:rPr>
              <w:t>Software/products:</w:t>
            </w:r>
          </w:p>
        </w:tc>
      </w:tr>
      <w:tr w:rsidR="00F00B97" w:rsidRPr="00555B0E" w14:paraId="05F18032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5CC17D51" w14:textId="55DF02E5" w:rsidR="00F00B97" w:rsidRPr="00F00B97" w:rsidRDefault="00F00B97" w:rsidP="0047399D">
            <w:pPr>
              <w:pStyle w:val="Style3"/>
              <w:spacing w:before="0" w:after="0"/>
              <w:rPr>
                <w:rFonts w:ascii="Verdana" w:hAnsi="Verdana"/>
                <w:b w:val="0"/>
                <w:sz w:val="22"/>
                <w:szCs w:val="22"/>
              </w:rPr>
            </w:pPr>
            <w:r w:rsidRPr="00F00B97">
              <w:rPr>
                <w:rFonts w:ascii="Verdana" w:hAnsi="Verdana"/>
                <w:b w:val="0"/>
                <w:sz w:val="22"/>
                <w:szCs w:val="22"/>
              </w:rPr>
              <w:t>Development tools/languages:</w:t>
            </w:r>
          </w:p>
        </w:tc>
      </w:tr>
      <w:tr w:rsidR="00F00B97" w:rsidRPr="00555B0E" w14:paraId="64C52A6F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1CCFA3A1" w14:textId="16060AB7" w:rsidR="00F00B97" w:rsidRPr="00F00B97" w:rsidRDefault="00F00B97" w:rsidP="0047399D">
            <w:pPr>
              <w:pStyle w:val="Style3"/>
              <w:spacing w:before="0" w:after="0"/>
              <w:rPr>
                <w:rFonts w:ascii="Verdana" w:hAnsi="Verdana"/>
                <w:b w:val="0"/>
                <w:sz w:val="22"/>
                <w:szCs w:val="22"/>
              </w:rPr>
            </w:pPr>
            <w:r w:rsidRPr="00F00B97">
              <w:rPr>
                <w:rFonts w:ascii="Verdana" w:hAnsi="Verdana"/>
                <w:b w:val="0"/>
                <w:sz w:val="22"/>
                <w:szCs w:val="22"/>
              </w:rPr>
              <w:t>Hardware/operating systems:</w:t>
            </w:r>
          </w:p>
        </w:tc>
      </w:tr>
      <w:tr w:rsidR="00F00B97" w:rsidRPr="00555B0E" w14:paraId="5A713DE2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7AF9C115" w14:textId="0BB34536" w:rsidR="00F00B97" w:rsidRPr="00F00B97" w:rsidRDefault="00F00B97" w:rsidP="0047399D">
            <w:pPr>
              <w:pStyle w:val="Style3"/>
              <w:spacing w:before="0" w:after="0"/>
              <w:rPr>
                <w:rFonts w:ascii="Verdana" w:hAnsi="Verdana"/>
                <w:b w:val="0"/>
                <w:sz w:val="22"/>
                <w:szCs w:val="22"/>
              </w:rPr>
            </w:pPr>
            <w:r w:rsidRPr="00F00B97">
              <w:rPr>
                <w:rFonts w:ascii="Verdana" w:hAnsi="Verdana"/>
                <w:b w:val="0"/>
                <w:sz w:val="22"/>
                <w:szCs w:val="22"/>
              </w:rPr>
              <w:t>Middleware/databases:</w:t>
            </w:r>
          </w:p>
        </w:tc>
      </w:tr>
      <w:tr w:rsidR="00F00B97" w:rsidRPr="00555B0E" w14:paraId="2F3E3AD6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0B6B523A" w14:textId="6108E596" w:rsidR="00F00B97" w:rsidRPr="00F00B97" w:rsidRDefault="00F00B97" w:rsidP="0047399D">
            <w:pPr>
              <w:pStyle w:val="Style3"/>
              <w:spacing w:before="0" w:after="0"/>
              <w:rPr>
                <w:rFonts w:ascii="Verdana" w:hAnsi="Verdana"/>
                <w:b w:val="0"/>
                <w:sz w:val="22"/>
                <w:szCs w:val="22"/>
              </w:rPr>
            </w:pPr>
            <w:r w:rsidRPr="00F00B97">
              <w:rPr>
                <w:rFonts w:ascii="Verdana" w:hAnsi="Verdana"/>
                <w:b w:val="0"/>
                <w:sz w:val="22"/>
                <w:szCs w:val="22"/>
              </w:rPr>
              <w:t>General tools:</w:t>
            </w:r>
          </w:p>
        </w:tc>
      </w:tr>
    </w:tbl>
    <w:p w14:paraId="2CBA0D9A" w14:textId="72BC64BF" w:rsidR="00F00B97" w:rsidRDefault="00F00B97" w:rsidP="00215C2B">
      <w:pPr>
        <w:pStyle w:val="LetterText"/>
        <w:spacing w:after="0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F00B97" w:rsidRPr="00555B0E" w14:paraId="2FB124BB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6AF76380" w14:textId="7F07F289" w:rsidR="00F00B97" w:rsidRPr="00F00B97" w:rsidRDefault="00F00B97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F00B97">
              <w:rPr>
                <w:rFonts w:ascii="Verdana" w:hAnsi="Verdana"/>
                <w:b/>
                <w:color w:val="00A4E0"/>
              </w:rPr>
              <w:t>Education</w:t>
            </w:r>
          </w:p>
        </w:tc>
      </w:tr>
      <w:tr w:rsidR="00F00B97" w:rsidRPr="00555B0E" w14:paraId="1C7F6A5E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39DADDE5" w14:textId="71F77797" w:rsidR="00F00B97" w:rsidRPr="00555B0E" w:rsidRDefault="00F00B97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4071DB50" w14:textId="254AC881" w:rsidR="00F00B97" w:rsidRDefault="00F00B97" w:rsidP="00215C2B">
      <w:pPr>
        <w:pStyle w:val="LetterText"/>
        <w:spacing w:after="0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F00B97" w:rsidRPr="00555B0E" w14:paraId="168D48E7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701FFF2D" w14:textId="1F429102" w:rsidR="00F00B97" w:rsidRPr="00F00B97" w:rsidRDefault="00F00B97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F00B97">
              <w:rPr>
                <w:rFonts w:ascii="Verdana" w:hAnsi="Verdana"/>
                <w:b/>
                <w:color w:val="00A4E0"/>
              </w:rPr>
              <w:t>Professional affiliations/certifications</w:t>
            </w:r>
          </w:p>
        </w:tc>
      </w:tr>
      <w:tr w:rsidR="00F00B97" w:rsidRPr="00555B0E" w14:paraId="3C95E74B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45327A98" w14:textId="77777777" w:rsidR="00F00B97" w:rsidRPr="00555B0E" w:rsidRDefault="00F00B97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40FAC9E4" w14:textId="05DE20D2" w:rsidR="00215C2B" w:rsidRDefault="00215C2B" w:rsidP="00555B0E">
      <w:pPr>
        <w:pStyle w:val="LetterText"/>
        <w:spacing w:before="240"/>
        <w:rPr>
          <w:rFonts w:ascii="Verdana" w:hAnsi="Verdana"/>
        </w:rPr>
      </w:pPr>
    </w:p>
    <w:p w14:paraId="359DCDB7" w14:textId="77777777" w:rsidR="00215C2B" w:rsidRDefault="00215C2B">
      <w:pPr>
        <w:spacing w:after="0"/>
        <w:rPr>
          <w:rFonts w:ascii="Verdana" w:hAnsi="Verdana"/>
          <w:color w:val="auto"/>
          <w:sz w:val="22"/>
        </w:rPr>
      </w:pPr>
      <w:r>
        <w:rPr>
          <w:rFonts w:ascii="Verdana" w:hAnsi="Verdana"/>
        </w:rPr>
        <w:br w:type="page"/>
      </w:r>
    </w:p>
    <w:p w14:paraId="5F66CD48" w14:textId="30EC97BB" w:rsidR="00F00B97" w:rsidRDefault="00215C2B" w:rsidP="00215C2B">
      <w:pPr>
        <w:pStyle w:val="LetterText"/>
        <w:tabs>
          <w:tab w:val="left" w:pos="2633"/>
        </w:tabs>
        <w:spacing w:before="240"/>
        <w:rPr>
          <w:rFonts w:ascii="Verdana" w:hAnsi="Verdana"/>
        </w:rPr>
      </w:pPr>
      <w:r>
        <w:rPr>
          <w:rFonts w:ascii="Verdana" w:hAnsi="Verdana"/>
        </w:rPr>
        <w:lastRenderedPageBreak/>
        <w:tab/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F00B97" w:rsidRPr="00555B0E" w14:paraId="2C46B203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2E8E830F" w14:textId="3E7D85FC" w:rsidR="00F00B97" w:rsidRPr="00F00B97" w:rsidRDefault="00F00B97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F00B97">
              <w:rPr>
                <w:rFonts w:ascii="Verdana" w:hAnsi="Verdana"/>
                <w:b/>
                <w:color w:val="00A4E0"/>
              </w:rPr>
              <w:t>Training</w:t>
            </w:r>
          </w:p>
        </w:tc>
      </w:tr>
      <w:tr w:rsidR="00F00B97" w:rsidRPr="00555B0E" w14:paraId="2B051C76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2F27F595" w14:textId="77777777" w:rsidR="00F00B97" w:rsidRPr="00555B0E" w:rsidRDefault="00F00B97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00195B18" w14:textId="7FEF5612" w:rsidR="00215C2B" w:rsidRPr="00E66F76" w:rsidRDefault="00215C2B" w:rsidP="00215C2B">
      <w:pPr>
        <w:pStyle w:val="LetterText"/>
        <w:spacing w:after="0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215C2B" w:rsidRPr="00555B0E" w14:paraId="095A21A1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67C84709" w14:textId="17A1A60C" w:rsidR="00215C2B" w:rsidRPr="00F00B97" w:rsidRDefault="00215C2B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215C2B">
              <w:rPr>
                <w:rFonts w:ascii="Verdana" w:hAnsi="Verdana"/>
                <w:b/>
                <w:color w:val="00A4E0"/>
              </w:rPr>
              <w:t>Publications</w:t>
            </w:r>
          </w:p>
        </w:tc>
      </w:tr>
      <w:tr w:rsidR="00215C2B" w:rsidRPr="00555B0E" w14:paraId="7166F57E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61C8DA2E" w14:textId="77777777" w:rsidR="00215C2B" w:rsidRPr="00555B0E" w:rsidRDefault="00215C2B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753EE28C" w14:textId="6452374F" w:rsidR="00215C2B" w:rsidRDefault="00215C2B" w:rsidP="00215C2B">
      <w:pPr>
        <w:pStyle w:val="LetterText"/>
        <w:spacing w:after="0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215C2B" w:rsidRPr="00555B0E" w14:paraId="67AF7EB2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2277C439" w14:textId="397AB224" w:rsidR="00215C2B" w:rsidRPr="00F00B97" w:rsidRDefault="00215C2B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215C2B">
              <w:rPr>
                <w:rFonts w:ascii="Verdana" w:hAnsi="Verdana"/>
                <w:b/>
                <w:color w:val="00A4E0"/>
              </w:rPr>
              <w:t>Presentations</w:t>
            </w:r>
          </w:p>
        </w:tc>
      </w:tr>
      <w:tr w:rsidR="00215C2B" w:rsidRPr="00555B0E" w14:paraId="51E1FA84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529C5126" w14:textId="77777777" w:rsidR="00215C2B" w:rsidRPr="00555B0E" w:rsidRDefault="00215C2B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4120CD7B" w14:textId="4191183D" w:rsidR="00215C2B" w:rsidRDefault="00215C2B" w:rsidP="00215C2B">
      <w:pPr>
        <w:pStyle w:val="LetterText"/>
        <w:spacing w:after="0"/>
        <w:rPr>
          <w:rFonts w:ascii="Verdana" w:hAnsi="Verdana"/>
        </w:rPr>
      </w:pP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9362"/>
      </w:tblGrid>
      <w:tr w:rsidR="00215C2B" w:rsidRPr="00555B0E" w14:paraId="629B9CE6" w14:textId="77777777" w:rsidTr="0047399D">
        <w:trPr>
          <w:trHeight w:val="504"/>
        </w:trPr>
        <w:tc>
          <w:tcPr>
            <w:tcW w:w="9362" w:type="dxa"/>
            <w:tcBorders>
              <w:top w:val="single" w:sz="4" w:space="0" w:color="BFBFBF" w:themeColor="background1" w:themeShade="BF"/>
            </w:tcBorders>
            <w:vAlign w:val="center"/>
          </w:tcPr>
          <w:p w14:paraId="3802E86E" w14:textId="34FFC34D" w:rsidR="00215C2B" w:rsidRPr="00F00B97" w:rsidRDefault="00215C2B" w:rsidP="0047399D">
            <w:pPr>
              <w:pStyle w:val="LetterText"/>
              <w:spacing w:after="0"/>
              <w:rPr>
                <w:rFonts w:ascii="Verdana" w:hAnsi="Verdana"/>
                <w:b/>
              </w:rPr>
            </w:pPr>
            <w:r w:rsidRPr="00215C2B">
              <w:rPr>
                <w:rFonts w:ascii="Verdana" w:hAnsi="Verdana"/>
                <w:b/>
                <w:color w:val="00A4E0"/>
              </w:rPr>
              <w:t>Language skills</w:t>
            </w:r>
          </w:p>
        </w:tc>
      </w:tr>
      <w:tr w:rsidR="00215C2B" w:rsidRPr="00555B0E" w14:paraId="3729D525" w14:textId="77777777" w:rsidTr="0047399D">
        <w:trPr>
          <w:trHeight w:val="504"/>
        </w:trPr>
        <w:tc>
          <w:tcPr>
            <w:tcW w:w="9362" w:type="dxa"/>
            <w:vAlign w:val="center"/>
          </w:tcPr>
          <w:p w14:paraId="06DF14B3" w14:textId="77777777" w:rsidR="00215C2B" w:rsidRPr="00555B0E" w:rsidRDefault="00215C2B" w:rsidP="0047399D">
            <w:pPr>
              <w:pStyle w:val="LetterText"/>
              <w:spacing w:after="0"/>
              <w:rPr>
                <w:rFonts w:ascii="Verdana" w:hAnsi="Verdana"/>
              </w:rPr>
            </w:pPr>
          </w:p>
        </w:tc>
      </w:tr>
    </w:tbl>
    <w:p w14:paraId="765BBA31" w14:textId="77777777" w:rsidR="00215C2B" w:rsidRPr="00E66F76" w:rsidRDefault="00215C2B" w:rsidP="00215C2B">
      <w:pPr>
        <w:pStyle w:val="LetterText"/>
        <w:spacing w:before="240" w:after="0"/>
        <w:rPr>
          <w:rFonts w:ascii="Verdana" w:hAnsi="Verdana"/>
        </w:rPr>
      </w:pPr>
    </w:p>
    <w:p w14:paraId="596A3D96" w14:textId="77777777" w:rsidR="007100B3" w:rsidRPr="00E66F76" w:rsidRDefault="007100B3" w:rsidP="004E41B9">
      <w:pPr>
        <w:pStyle w:val="LetterText"/>
        <w:rPr>
          <w:rFonts w:ascii="Verdana" w:hAnsi="Verdana"/>
          <w:sz w:val="18"/>
        </w:rPr>
      </w:pPr>
    </w:p>
    <w:p w14:paraId="5BC9863F" w14:textId="77777777" w:rsidR="007100B3" w:rsidRPr="00E66F76" w:rsidRDefault="007100B3" w:rsidP="004E41B9">
      <w:pPr>
        <w:pStyle w:val="LetterText"/>
        <w:rPr>
          <w:rFonts w:ascii="Verdana" w:hAnsi="Verdana"/>
          <w:sz w:val="18"/>
        </w:rPr>
      </w:pPr>
    </w:p>
    <w:p w14:paraId="0234729D" w14:textId="02AB046E" w:rsidR="00AF223F" w:rsidRDefault="00AF223F" w:rsidP="00555B0E">
      <w:pPr>
        <w:pStyle w:val="Recipientaddress"/>
        <w:framePr w:hSpace="0" w:wrap="auto" w:vAnchor="margin" w:yAlign="inline"/>
        <w:tabs>
          <w:tab w:val="left" w:pos="2904"/>
        </w:tabs>
        <w:ind w:right="-17"/>
        <w:suppressOverlap w:val="0"/>
        <w:rPr>
          <w:rFonts w:ascii="Verdana" w:hAnsi="Verdana"/>
          <w:bCs/>
          <w:szCs w:val="18"/>
        </w:rPr>
      </w:pPr>
      <w:bookmarkStart w:id="10" w:name="DTaxEntity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10"/>
    </w:p>
    <w:p w14:paraId="02D2DDB7" w14:textId="77777777" w:rsidR="00AF223F" w:rsidRPr="00AF223F" w:rsidRDefault="00AF223F" w:rsidP="00AF223F">
      <w:pPr>
        <w:rPr>
          <w:lang w:val="en-US"/>
        </w:rPr>
      </w:pPr>
    </w:p>
    <w:p w14:paraId="343FBA61" w14:textId="77777777" w:rsidR="00AF223F" w:rsidRPr="00AF223F" w:rsidRDefault="00AF223F" w:rsidP="00AF223F">
      <w:pPr>
        <w:rPr>
          <w:lang w:val="en-US"/>
        </w:rPr>
      </w:pPr>
    </w:p>
    <w:p w14:paraId="5B04A979" w14:textId="77777777" w:rsidR="00AF223F" w:rsidRPr="00AF223F" w:rsidRDefault="00AF223F" w:rsidP="00AF223F">
      <w:pPr>
        <w:rPr>
          <w:lang w:val="en-US"/>
        </w:rPr>
      </w:pPr>
    </w:p>
    <w:p w14:paraId="1035A017" w14:textId="77777777" w:rsidR="00AF223F" w:rsidRPr="00AF223F" w:rsidRDefault="00AF223F" w:rsidP="00AF223F">
      <w:pPr>
        <w:rPr>
          <w:lang w:val="en-US"/>
        </w:rPr>
      </w:pPr>
    </w:p>
    <w:p w14:paraId="08B6F78D" w14:textId="77777777" w:rsidR="00AF223F" w:rsidRPr="00AF223F" w:rsidRDefault="00AF223F" w:rsidP="00AF223F">
      <w:pPr>
        <w:rPr>
          <w:lang w:val="en-US"/>
        </w:rPr>
      </w:pPr>
    </w:p>
    <w:p w14:paraId="32A1840B" w14:textId="77777777" w:rsidR="00AF223F" w:rsidRPr="00AF223F" w:rsidRDefault="00AF223F" w:rsidP="00AF223F">
      <w:pPr>
        <w:rPr>
          <w:lang w:val="en-US"/>
        </w:rPr>
      </w:pPr>
    </w:p>
    <w:p w14:paraId="0FA140A9" w14:textId="77777777" w:rsidR="00AF223F" w:rsidRPr="00AF223F" w:rsidRDefault="00AF223F" w:rsidP="00AF223F">
      <w:pPr>
        <w:rPr>
          <w:lang w:val="en-US"/>
        </w:rPr>
      </w:pPr>
    </w:p>
    <w:p w14:paraId="316F8BA6" w14:textId="77777777" w:rsidR="00AF223F" w:rsidRPr="00AF223F" w:rsidRDefault="00AF223F" w:rsidP="00AF223F">
      <w:pPr>
        <w:rPr>
          <w:lang w:val="en-US"/>
        </w:rPr>
      </w:pPr>
    </w:p>
    <w:p w14:paraId="6C07069E" w14:textId="77777777" w:rsidR="00AF223F" w:rsidRPr="00AF223F" w:rsidRDefault="00AF223F" w:rsidP="00AF223F">
      <w:pPr>
        <w:rPr>
          <w:lang w:val="en-US"/>
        </w:rPr>
      </w:pPr>
    </w:p>
    <w:p w14:paraId="61CC0F13" w14:textId="77777777" w:rsidR="00AF223F" w:rsidRPr="00AF223F" w:rsidRDefault="00AF223F" w:rsidP="00AF223F">
      <w:pPr>
        <w:rPr>
          <w:lang w:val="en-US"/>
        </w:rPr>
      </w:pPr>
    </w:p>
    <w:p w14:paraId="75D5AD67" w14:textId="6C6B28F6" w:rsidR="00AF223F" w:rsidRDefault="00AF223F" w:rsidP="00AF223F">
      <w:pPr>
        <w:rPr>
          <w:lang w:val="en-US"/>
        </w:rPr>
      </w:pPr>
    </w:p>
    <w:p w14:paraId="660F5622" w14:textId="77777777" w:rsidR="00081DFA" w:rsidRPr="00AF223F" w:rsidRDefault="00081DFA" w:rsidP="00AF223F">
      <w:pPr>
        <w:ind w:firstLine="720"/>
        <w:rPr>
          <w:lang w:val="en-US"/>
        </w:rPr>
      </w:pPr>
    </w:p>
    <w:sectPr w:rsidR="00081DFA" w:rsidRPr="00AF223F" w:rsidSect="00555B0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2242" w:h="15842" w:code="1"/>
      <w:pgMar w:top="1224" w:right="1440" w:bottom="864" w:left="1440" w:header="1584" w:footer="432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BBD44B" w14:textId="77777777" w:rsidR="000D70F7" w:rsidRDefault="000D70F7">
      <w:r>
        <w:separator/>
      </w:r>
    </w:p>
    <w:p w14:paraId="63CC4258" w14:textId="77777777" w:rsidR="000D70F7" w:rsidRDefault="000D70F7"/>
  </w:endnote>
  <w:endnote w:type="continuationSeparator" w:id="0">
    <w:p w14:paraId="3CA2ADBA" w14:textId="77777777" w:rsidR="000D70F7" w:rsidRDefault="000D70F7">
      <w:r>
        <w:continuationSeparator/>
      </w:r>
    </w:p>
    <w:p w14:paraId="47EF872C" w14:textId="77777777" w:rsidR="000D70F7" w:rsidRDefault="000D70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utiger Next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49A28" w14:textId="77777777" w:rsidR="0017470B" w:rsidRDefault="001747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A7534" w14:textId="77777777" w:rsidR="00215C2B" w:rsidRPr="00AF223F" w:rsidRDefault="00215C2B" w:rsidP="00215C2B">
    <w:pPr>
      <w:pStyle w:val="Footer"/>
      <w:rPr>
        <w:rFonts w:ascii="Verdana" w:hAnsi="Verdana"/>
      </w:rPr>
    </w:pPr>
    <w:r w:rsidRPr="00AF223F">
      <w:rPr>
        <w:rFonts w:ascii="Verdana" w:hAnsi="Verdana"/>
      </w:rPr>
      <w:t>This r</w:t>
    </w:r>
    <w:r w:rsidRPr="00AF223F">
      <w:rPr>
        <w:rFonts w:ascii="Verdana" w:hAnsi="Verdana"/>
        <w:lang w:val="en-US"/>
      </w:rPr>
      <w:t>é</w:t>
    </w:r>
    <w:r w:rsidRPr="00AF223F">
      <w:rPr>
        <w:rFonts w:ascii="Verdana" w:hAnsi="Verdana"/>
      </w:rPr>
      <w:t>sumé contains confidential and proprietary information and is not to be duplicated without prior written consent of Deloitte.</w:t>
    </w:r>
  </w:p>
  <w:p w14:paraId="6EDAECEF" w14:textId="77777777" w:rsidR="00215C2B" w:rsidRPr="00AF223F" w:rsidRDefault="00215C2B">
    <w:pPr>
      <w:pStyle w:val="Footer"/>
      <w:rPr>
        <w:rFonts w:ascii="Verdana" w:hAnsi="Verdan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836AC" w14:textId="7582576A" w:rsidR="00AF223F" w:rsidRPr="00AF223F" w:rsidRDefault="00AF223F">
    <w:pPr>
      <w:pStyle w:val="Footer"/>
      <w:rPr>
        <w:rFonts w:ascii="Verdana" w:hAnsi="Verdana"/>
      </w:rPr>
    </w:pPr>
    <w:r w:rsidRPr="00AF223F">
      <w:rPr>
        <w:rFonts w:ascii="Verdana" w:hAnsi="Verdana"/>
      </w:rPr>
      <w:t>This r</w:t>
    </w:r>
    <w:r w:rsidRPr="00AF223F">
      <w:rPr>
        <w:rFonts w:ascii="Verdana" w:hAnsi="Verdana"/>
        <w:lang w:val="en-US"/>
      </w:rPr>
      <w:t>é</w:t>
    </w:r>
    <w:r w:rsidRPr="00AF223F">
      <w:rPr>
        <w:rFonts w:ascii="Verdana" w:hAnsi="Verdana"/>
      </w:rPr>
      <w:t>sumé contains confidential and proprietary information and is not to be duplicated without prior written consent of Deloitte.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3DDC5" w14:textId="77777777" w:rsidR="000D70F7" w:rsidRDefault="000D70F7">
      <w:r>
        <w:separator/>
      </w:r>
    </w:p>
  </w:footnote>
  <w:footnote w:type="continuationSeparator" w:id="0">
    <w:p w14:paraId="15661E88" w14:textId="77777777" w:rsidR="000D70F7" w:rsidRDefault="000D70F7">
      <w:r>
        <w:continuationSeparator/>
      </w:r>
    </w:p>
    <w:p w14:paraId="09AE0CB8" w14:textId="77777777" w:rsidR="000D70F7" w:rsidRDefault="000D70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1F434" w14:textId="77777777" w:rsidR="0017470B" w:rsidRDefault="001747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F05098" w14:textId="77777777" w:rsidR="00215C2B" w:rsidRPr="00215C2B" w:rsidRDefault="00215C2B" w:rsidP="00215C2B">
    <w:pPr>
      <w:pStyle w:val="Header"/>
      <w:rPr>
        <w:rFonts w:ascii="Verdana" w:hAnsi="Verdana"/>
      </w:rPr>
    </w:pPr>
    <w:r w:rsidRPr="00215C2B">
      <w:rPr>
        <w:rFonts w:ascii="Verdana" w:hAnsi="Verdana"/>
        <w:noProof/>
        <w:lang w:val="en-US"/>
      </w:rPr>
      <w:drawing>
        <wp:anchor distT="0" distB="0" distL="114300" distR="114300" simplePos="0" relativeHeight="251659264" behindDoc="1" locked="1" layoutInCell="1" allowOverlap="1" wp14:anchorId="2E50ACDD" wp14:editId="6804655C">
          <wp:simplePos x="0" y="0"/>
          <wp:positionH relativeFrom="page">
            <wp:posOffset>-2628900</wp:posOffset>
          </wp:positionH>
          <wp:positionV relativeFrom="page">
            <wp:posOffset>154305</wp:posOffset>
          </wp:positionV>
          <wp:extent cx="1485900" cy="457835"/>
          <wp:effectExtent l="0" t="0" r="0" b="0"/>
          <wp:wrapNone/>
          <wp:docPr id="6" name="Picture 4" descr="Description: dc__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escription: dc__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457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15C2B">
      <w:rPr>
        <w:rFonts w:ascii="Verdana" w:hAnsi="Verdana"/>
      </w:rPr>
      <w:t xml:space="preserve">Page </w:t>
    </w:r>
    <w:r w:rsidRPr="00215C2B">
      <w:rPr>
        <w:rFonts w:ascii="Verdana" w:hAnsi="Verdana"/>
      </w:rPr>
      <w:fldChar w:fldCharType="begin"/>
    </w:r>
    <w:r w:rsidRPr="00215C2B">
      <w:rPr>
        <w:rFonts w:ascii="Verdana" w:hAnsi="Verdana"/>
      </w:rPr>
      <w:instrText xml:space="preserve"> PAGE </w:instrText>
    </w:r>
    <w:r w:rsidRPr="00215C2B">
      <w:rPr>
        <w:rFonts w:ascii="Verdana" w:hAnsi="Verdana"/>
      </w:rPr>
      <w:fldChar w:fldCharType="separate"/>
    </w:r>
    <w:r w:rsidRPr="00215C2B">
      <w:rPr>
        <w:rFonts w:ascii="Verdana" w:hAnsi="Verdana"/>
      </w:rPr>
      <w:t>2</w:t>
    </w:r>
    <w:r w:rsidRPr="00215C2B">
      <w:rPr>
        <w:rFonts w:ascii="Verdana" w:hAnsi="Verdana"/>
      </w:rPr>
      <w:fldChar w:fldCharType="end"/>
    </w:r>
    <w:r w:rsidRPr="00215C2B">
      <w:rPr>
        <w:rFonts w:ascii="Verdana" w:hAnsi="Verdana"/>
      </w:rPr>
      <w:t xml:space="preserve"> of </w:t>
    </w:r>
    <w:r w:rsidRPr="00215C2B">
      <w:rPr>
        <w:rFonts w:ascii="Verdana" w:hAnsi="Verdana"/>
      </w:rPr>
      <w:fldChar w:fldCharType="begin"/>
    </w:r>
    <w:r w:rsidRPr="00215C2B">
      <w:rPr>
        <w:rFonts w:ascii="Verdana" w:hAnsi="Verdana"/>
      </w:rPr>
      <w:instrText xml:space="preserve"> NUMPAGES </w:instrText>
    </w:r>
    <w:r w:rsidRPr="00215C2B">
      <w:rPr>
        <w:rFonts w:ascii="Verdana" w:hAnsi="Verdana"/>
      </w:rPr>
      <w:fldChar w:fldCharType="separate"/>
    </w:r>
    <w:r w:rsidRPr="00215C2B">
      <w:rPr>
        <w:rFonts w:ascii="Verdana" w:hAnsi="Verdana"/>
      </w:rPr>
      <w:t>2</w:t>
    </w:r>
    <w:r w:rsidRPr="00215C2B">
      <w:rPr>
        <w:rFonts w:ascii="Verdana" w:hAnsi="Verdana"/>
      </w:rPr>
      <w:fldChar w:fldCharType="end"/>
    </w:r>
  </w:p>
  <w:p w14:paraId="7113AFBB" w14:textId="77777777" w:rsidR="00215C2B" w:rsidRDefault="00215C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03F41" w14:textId="7DBF1B67" w:rsidR="00555B0E" w:rsidRPr="00555B0E" w:rsidRDefault="00555B0E" w:rsidP="00555B0E">
    <w:pPr>
      <w:pStyle w:val="Header"/>
      <w:jc w:val="right"/>
      <w:rPr>
        <w:rFonts w:ascii="Verdana" w:hAnsi="Verdan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3F505F4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F08C248"/>
    <w:lvl w:ilvl="0">
      <w:start w:val="1"/>
      <w:numFmt w:val="bullet"/>
      <w:pStyle w:val="ListBullet4"/>
      <w:lvlText w:val="‒"/>
      <w:lvlJc w:val="left"/>
      <w:pPr>
        <w:tabs>
          <w:tab w:val="num" w:pos="1152"/>
        </w:tabs>
        <w:ind w:left="1152" w:hanging="288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AF62CE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FFFFFF89"/>
    <w:multiLevelType w:val="singleLevel"/>
    <w:tmpl w:val="AEFC837E"/>
    <w:lvl w:ilvl="0">
      <w:start w:val="1"/>
      <w:numFmt w:val="bullet"/>
      <w:lvlText w:val=""/>
      <w:lvlJc w:val="left"/>
      <w:pPr>
        <w:tabs>
          <w:tab w:val="num" w:pos="288"/>
        </w:tabs>
        <w:ind w:left="173" w:hanging="173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32148D7"/>
    <w:multiLevelType w:val="hybridMultilevel"/>
    <w:tmpl w:val="05666106"/>
    <w:lvl w:ilvl="0" w:tplc="A9189EB8">
      <w:start w:val="1"/>
      <w:numFmt w:val="lowerLetter"/>
      <w:pStyle w:val="ListNumber4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6EB20F1"/>
    <w:multiLevelType w:val="hybridMultilevel"/>
    <w:tmpl w:val="709EFDDE"/>
    <w:lvl w:ilvl="0" w:tplc="C20E4AD8">
      <w:start w:val="1"/>
      <w:numFmt w:val="bullet"/>
      <w:pStyle w:val="List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F1B22"/>
    <w:multiLevelType w:val="hybridMultilevel"/>
    <w:tmpl w:val="517EA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CB284F"/>
    <w:multiLevelType w:val="hybridMultilevel"/>
    <w:tmpl w:val="9394052C"/>
    <w:lvl w:ilvl="0" w:tplc="AD922E32">
      <w:start w:val="1"/>
      <w:numFmt w:val="bullet"/>
      <w:pStyle w:val="Resume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  <w:b w:val="0"/>
        <w:i w:val="0"/>
        <w:color w:val="auto"/>
        <w:spacing w:val="0"/>
        <w:w w:val="100"/>
        <w:position w:val="0"/>
        <w:sz w:val="1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87008"/>
    <w:multiLevelType w:val="hybridMultilevel"/>
    <w:tmpl w:val="7096B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C7721"/>
    <w:multiLevelType w:val="multilevel"/>
    <w:tmpl w:val="E378F99A"/>
    <w:lvl w:ilvl="0">
      <w:start w:val="1"/>
      <w:numFmt w:val="decimal"/>
      <w:lvlText w:val="%1"/>
      <w:lvlJc w:val="left"/>
      <w:pPr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A2331DE"/>
    <w:multiLevelType w:val="hybridMultilevel"/>
    <w:tmpl w:val="FC1A177C"/>
    <w:lvl w:ilvl="0" w:tplc="37866EE8">
      <w:start w:val="1"/>
      <w:numFmt w:val="bullet"/>
      <w:pStyle w:val="Resumebullet2"/>
      <w:lvlText w:val="‒"/>
      <w:lvlJc w:val="left"/>
      <w:pPr>
        <w:tabs>
          <w:tab w:val="num" w:pos="346"/>
        </w:tabs>
        <w:ind w:left="346" w:hanging="173"/>
      </w:pPr>
      <w:rPr>
        <w:rFonts w:ascii="Verdana" w:hAnsi="Verdana" w:hint="default"/>
      </w:rPr>
    </w:lvl>
    <w:lvl w:ilvl="1" w:tplc="1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AF417BF"/>
    <w:multiLevelType w:val="hybridMultilevel"/>
    <w:tmpl w:val="1610B4D0"/>
    <w:lvl w:ilvl="0" w:tplc="3DC4D13A">
      <w:start w:val="1"/>
      <w:numFmt w:val="bullet"/>
      <w:pStyle w:val="ResAdditionalInformatio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2CCA6ABA"/>
    <w:multiLevelType w:val="hybridMultilevel"/>
    <w:tmpl w:val="F8045214"/>
    <w:lvl w:ilvl="0" w:tplc="237E106A">
      <w:start w:val="1"/>
      <w:numFmt w:val="bullet"/>
      <w:pStyle w:val="ListBullet3"/>
      <w:lvlText w:val=""/>
      <w:lvlJc w:val="left"/>
      <w:pPr>
        <w:tabs>
          <w:tab w:val="num" w:pos="518"/>
        </w:tabs>
        <w:ind w:left="518" w:hanging="172"/>
      </w:pPr>
      <w:rPr>
        <w:rFonts w:ascii="Symbol" w:hAnsi="Symbol" w:hint="default"/>
        <w:b w:val="0"/>
        <w:i w:val="0"/>
        <w:color w:val="auto"/>
        <w:sz w:val="20"/>
      </w:rPr>
    </w:lvl>
    <w:lvl w:ilvl="1" w:tplc="1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38431533"/>
    <w:multiLevelType w:val="hybridMultilevel"/>
    <w:tmpl w:val="D7FC5824"/>
    <w:lvl w:ilvl="0" w:tplc="AD58B212">
      <w:start w:val="1"/>
      <w:numFmt w:val="lowerLetter"/>
      <w:pStyle w:val="ListAlpha4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A65672B"/>
    <w:multiLevelType w:val="hybridMultilevel"/>
    <w:tmpl w:val="37C02E80"/>
    <w:lvl w:ilvl="0" w:tplc="2E5E3462">
      <w:start w:val="1"/>
      <w:numFmt w:val="lowerLetter"/>
      <w:pStyle w:val="Tableroman2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95775"/>
    <w:multiLevelType w:val="hybridMultilevel"/>
    <w:tmpl w:val="4CEC6C6E"/>
    <w:lvl w:ilvl="0" w:tplc="1A408ACE">
      <w:start w:val="1"/>
      <w:numFmt w:val="lowerLetter"/>
      <w:pStyle w:val="ListAlpha2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2189F"/>
    <w:multiLevelType w:val="hybridMultilevel"/>
    <w:tmpl w:val="6F802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5256F8"/>
    <w:multiLevelType w:val="hybridMultilevel"/>
    <w:tmpl w:val="419440A2"/>
    <w:lvl w:ilvl="0" w:tplc="0409000B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1713A4"/>
    <w:multiLevelType w:val="hybridMultilevel"/>
    <w:tmpl w:val="3A80CC6A"/>
    <w:lvl w:ilvl="0" w:tplc="B1D4B860">
      <w:start w:val="1"/>
      <w:numFmt w:val="bullet"/>
      <w:pStyle w:val="Tablebullet2"/>
      <w:lvlText w:val="‒"/>
      <w:lvlJc w:val="left"/>
      <w:pPr>
        <w:tabs>
          <w:tab w:val="num" w:pos="346"/>
        </w:tabs>
        <w:ind w:left="346" w:hanging="173"/>
      </w:pPr>
      <w:rPr>
        <w:rFonts w:ascii="Verdana" w:hAnsi="Verdana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9" w15:restartNumberingAfterBreak="0">
    <w:nsid w:val="44507466"/>
    <w:multiLevelType w:val="hybridMultilevel"/>
    <w:tmpl w:val="7D98D6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5344E"/>
    <w:multiLevelType w:val="hybridMultilevel"/>
    <w:tmpl w:val="B44EA1A8"/>
    <w:lvl w:ilvl="0" w:tplc="B1D4B860">
      <w:start w:val="1"/>
      <w:numFmt w:val="bullet"/>
      <w:pStyle w:val="ListBullet21"/>
      <w:lvlText w:val="‒"/>
      <w:lvlJc w:val="left"/>
      <w:pPr>
        <w:tabs>
          <w:tab w:val="num" w:pos="346"/>
        </w:tabs>
        <w:ind w:left="346" w:hanging="173"/>
      </w:pPr>
      <w:rPr>
        <w:rFonts w:ascii="Verdana" w:hAnsi="Verdana" w:hint="default"/>
      </w:rPr>
    </w:lvl>
    <w:lvl w:ilvl="1" w:tplc="10090003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1" w15:restartNumberingAfterBreak="0">
    <w:nsid w:val="498952D7"/>
    <w:multiLevelType w:val="hybridMultilevel"/>
    <w:tmpl w:val="710658EA"/>
    <w:lvl w:ilvl="0" w:tplc="7758D71A">
      <w:start w:val="1"/>
      <w:numFmt w:val="lowerRoman"/>
      <w:pStyle w:val="ListRoman3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AE4A3F"/>
    <w:multiLevelType w:val="hybridMultilevel"/>
    <w:tmpl w:val="41944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900A3D"/>
    <w:multiLevelType w:val="hybridMultilevel"/>
    <w:tmpl w:val="3EDE4596"/>
    <w:lvl w:ilvl="0" w:tplc="F9D05B42">
      <w:start w:val="1"/>
      <w:numFmt w:val="bullet"/>
      <w:pStyle w:val="ListBullet2"/>
      <w:lvlText w:val="‒"/>
      <w:lvlJc w:val="left"/>
      <w:pPr>
        <w:tabs>
          <w:tab w:val="num" w:pos="346"/>
        </w:tabs>
        <w:ind w:left="346" w:hanging="173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4" w15:restartNumberingAfterBreak="0">
    <w:nsid w:val="57C73617"/>
    <w:multiLevelType w:val="hybridMultilevel"/>
    <w:tmpl w:val="CF5EDC2E"/>
    <w:lvl w:ilvl="0" w:tplc="64E4F0EE">
      <w:start w:val="1"/>
      <w:numFmt w:val="bullet"/>
      <w:pStyle w:val="AdditionalInformatio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710926"/>
    <w:multiLevelType w:val="multilevel"/>
    <w:tmpl w:val="62E8E3D0"/>
    <w:lvl w:ilvl="0">
      <w:start w:val="1"/>
      <w:numFmt w:val="decimal"/>
      <w:lvlText w:val="%1."/>
      <w:lvlJc w:val="left"/>
      <w:pPr>
        <w:ind w:left="720" w:hanging="720"/>
      </w:pPr>
      <w:rPr>
        <w:rFonts w:ascii="Arial" w:hAnsi="Arial" w:hint="default"/>
        <w:b/>
        <w:sz w:val="20"/>
      </w:rPr>
    </w:lvl>
    <w:lvl w:ilvl="1">
      <w:start w:val="1"/>
      <w:numFmt w:val="lowerLetter"/>
      <w:lvlText w:val="(%2)"/>
      <w:lvlJc w:val="left"/>
      <w:pPr>
        <w:ind w:left="720" w:hanging="72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lowerRoman"/>
      <w:lvlText w:val="(%3)"/>
      <w:lvlJc w:val="left"/>
      <w:pPr>
        <w:ind w:left="144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upperLetter"/>
      <w:lvlText w:val="%4."/>
      <w:lvlJc w:val="left"/>
      <w:pPr>
        <w:ind w:left="2160" w:hanging="72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upperRoman"/>
      <w:lvlText w:val="(%5)"/>
      <w:lvlJc w:val="left"/>
      <w:pPr>
        <w:ind w:left="288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A355EFF"/>
    <w:multiLevelType w:val="hybridMultilevel"/>
    <w:tmpl w:val="AE489778"/>
    <w:lvl w:ilvl="0" w:tplc="6C7A1C1E">
      <w:start w:val="1"/>
      <w:numFmt w:val="lowerLetter"/>
      <w:pStyle w:val="ListNumber2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262415"/>
    <w:multiLevelType w:val="hybridMultilevel"/>
    <w:tmpl w:val="C3227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885D42"/>
    <w:multiLevelType w:val="hybridMultilevel"/>
    <w:tmpl w:val="E6D28B64"/>
    <w:lvl w:ilvl="0" w:tplc="0212AEE4">
      <w:start w:val="1"/>
      <w:numFmt w:val="bullet"/>
      <w:pStyle w:val="Letter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  <w:sz w:val="16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93D28"/>
    <w:multiLevelType w:val="hybridMultilevel"/>
    <w:tmpl w:val="E028EB02"/>
    <w:lvl w:ilvl="0" w:tplc="3F5C27F0">
      <w:start w:val="1"/>
      <w:numFmt w:val="bullet"/>
      <w:pStyle w:val="Tablelistbullet1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B72F3"/>
    <w:multiLevelType w:val="hybridMultilevel"/>
    <w:tmpl w:val="D9206026"/>
    <w:lvl w:ilvl="0" w:tplc="0409000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210822"/>
    <w:multiLevelType w:val="hybridMultilevel"/>
    <w:tmpl w:val="D57ED37C"/>
    <w:lvl w:ilvl="0" w:tplc="0494E2EA">
      <w:start w:val="1"/>
      <w:numFmt w:val="decimal"/>
      <w:pStyle w:val="Tablenumber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E7D04"/>
    <w:multiLevelType w:val="hybridMultilevel"/>
    <w:tmpl w:val="1F462ECC"/>
    <w:lvl w:ilvl="0" w:tplc="CF22F84A">
      <w:start w:val="1"/>
      <w:numFmt w:val="bullet"/>
      <w:pStyle w:val="Tablebullet1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730DB3"/>
    <w:multiLevelType w:val="hybridMultilevel"/>
    <w:tmpl w:val="E9005316"/>
    <w:lvl w:ilvl="0" w:tplc="FBB634C8">
      <w:start w:val="1"/>
      <w:numFmt w:val="bullet"/>
      <w:pStyle w:val="List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CF2E83"/>
    <w:multiLevelType w:val="hybridMultilevel"/>
    <w:tmpl w:val="519E848E"/>
    <w:lvl w:ilvl="0" w:tplc="B550722E">
      <w:start w:val="1"/>
      <w:numFmt w:val="lowerLetter"/>
      <w:pStyle w:val="ListAlpha3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80417C"/>
    <w:multiLevelType w:val="hybridMultilevel"/>
    <w:tmpl w:val="2FF2BAF0"/>
    <w:lvl w:ilvl="0" w:tplc="2974CFA4">
      <w:start w:val="1"/>
      <w:numFmt w:val="lowerRoman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20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DF27014"/>
    <w:multiLevelType w:val="hybridMultilevel"/>
    <w:tmpl w:val="EFCAC6A8"/>
    <w:lvl w:ilvl="0" w:tplc="1009000F">
      <w:start w:val="1"/>
      <w:numFmt w:val="decimal"/>
      <w:lvlText w:val="%1."/>
      <w:lvlJc w:val="left"/>
      <w:pPr>
        <w:tabs>
          <w:tab w:val="num" w:pos="173"/>
        </w:tabs>
        <w:ind w:left="173" w:hanging="173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7"/>
    <w:lvlOverride w:ilvl="0">
      <w:startOverride w:val="1"/>
    </w:lvlOverride>
  </w:num>
  <w:num w:numId="3">
    <w:abstractNumId w:val="10"/>
  </w:num>
  <w:num w:numId="4">
    <w:abstractNumId w:val="32"/>
  </w:num>
  <w:num w:numId="5">
    <w:abstractNumId w:val="18"/>
  </w:num>
  <w:num w:numId="6">
    <w:abstractNumId w:val="5"/>
  </w:num>
  <w:num w:numId="7">
    <w:abstractNumId w:val="23"/>
  </w:num>
  <w:num w:numId="8">
    <w:abstractNumId w:val="12"/>
  </w:num>
  <w:num w:numId="9">
    <w:abstractNumId w:val="2"/>
  </w:num>
  <w:num w:numId="10">
    <w:abstractNumId w:val="26"/>
  </w:num>
  <w:num w:numId="11">
    <w:abstractNumId w:val="35"/>
  </w:num>
  <w:num w:numId="12">
    <w:abstractNumId w:val="4"/>
  </w:num>
  <w:num w:numId="13">
    <w:abstractNumId w:val="20"/>
  </w:num>
  <w:num w:numId="14">
    <w:abstractNumId w:val="24"/>
  </w:num>
  <w:num w:numId="15">
    <w:abstractNumId w:val="11"/>
  </w:num>
  <w:num w:numId="16">
    <w:abstractNumId w:val="21"/>
  </w:num>
  <w:num w:numId="17">
    <w:abstractNumId w:val="3"/>
  </w:num>
  <w:num w:numId="18">
    <w:abstractNumId w:val="0"/>
  </w:num>
  <w:num w:numId="19">
    <w:abstractNumId w:val="31"/>
  </w:num>
  <w:num w:numId="20">
    <w:abstractNumId w:val="33"/>
  </w:num>
  <w:num w:numId="21">
    <w:abstractNumId w:val="29"/>
  </w:num>
  <w:num w:numId="22">
    <w:abstractNumId w:val="15"/>
  </w:num>
  <w:num w:numId="23">
    <w:abstractNumId w:val="13"/>
  </w:num>
  <w:num w:numId="24">
    <w:abstractNumId w:val="1"/>
  </w:num>
  <w:num w:numId="25">
    <w:abstractNumId w:val="36"/>
  </w:num>
  <w:num w:numId="26">
    <w:abstractNumId w:val="14"/>
  </w:num>
  <w:num w:numId="27">
    <w:abstractNumId w:val="34"/>
  </w:num>
  <w:num w:numId="28">
    <w:abstractNumId w:val="19"/>
  </w:num>
  <w:num w:numId="29">
    <w:abstractNumId w:val="17"/>
  </w:num>
  <w:num w:numId="30">
    <w:abstractNumId w:val="30"/>
  </w:num>
  <w:num w:numId="31">
    <w:abstractNumId w:val="22"/>
  </w:num>
  <w:num w:numId="32">
    <w:abstractNumId w:val="16"/>
  </w:num>
  <w:num w:numId="33">
    <w:abstractNumId w:val="25"/>
    <w:lvlOverride w:ilvl="0">
      <w:lvl w:ilvl="0">
        <w:start w:val="1"/>
        <w:numFmt w:val="decimal"/>
        <w:lvlText w:val="%1."/>
        <w:lvlJc w:val="left"/>
        <w:pPr>
          <w:ind w:left="720" w:hanging="720"/>
        </w:pPr>
        <w:rPr>
          <w:rFonts w:ascii="Arial" w:hAnsi="Arial" w:hint="default"/>
          <w:b/>
          <w:sz w:val="20"/>
        </w:rPr>
      </w:lvl>
    </w:lvlOverride>
    <w:lvlOverride w:ilvl="1">
      <w:lvl w:ilvl="1">
        <w:start w:val="1"/>
        <w:numFmt w:val="lowerLetter"/>
        <w:lvlText w:val="(%2)"/>
        <w:lvlJc w:val="left"/>
        <w:pPr>
          <w:ind w:left="720" w:hanging="720"/>
        </w:pPr>
        <w:rPr>
          <w:rFonts w:ascii="Arial" w:hAnsi="Arial" w:hint="default"/>
          <w:b w:val="0"/>
          <w:i w:val="0"/>
          <w:sz w:val="20"/>
        </w:rPr>
      </w:lvl>
    </w:lvlOverride>
    <w:lvlOverride w:ilvl="2">
      <w:lvl w:ilvl="2">
        <w:start w:val="1"/>
        <w:numFmt w:val="lowerRoman"/>
        <w:lvlText w:val="(%3)"/>
        <w:lvlJc w:val="left"/>
        <w:pPr>
          <w:ind w:left="1440" w:hanging="720"/>
        </w:pPr>
        <w:rPr>
          <w:rFonts w:ascii="Arial" w:hAnsi="Arial" w:hint="default"/>
          <w:b w:val="0"/>
          <w:i w:val="0"/>
          <w:sz w:val="20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160" w:hanging="720"/>
        </w:pPr>
        <w:rPr>
          <w:rFonts w:ascii="Calibri" w:eastAsiaTheme="minorHAnsi" w:hAnsi="Calibri" w:cstheme="minorBidi"/>
          <w:b w:val="0"/>
          <w:i w:val="0"/>
          <w:sz w:val="20"/>
        </w:rPr>
      </w:lvl>
    </w:lvlOverride>
    <w:lvlOverride w:ilvl="4">
      <w:lvl w:ilvl="4">
        <w:start w:val="1"/>
        <w:numFmt w:val="upperRoman"/>
        <w:lvlText w:val="(%5)"/>
        <w:lvlJc w:val="left"/>
        <w:pPr>
          <w:ind w:left="2880" w:hanging="720"/>
        </w:pPr>
        <w:rPr>
          <w:rFonts w:ascii="Arial" w:hAnsi="Arial" w:hint="default"/>
          <w:b w:val="0"/>
          <w:i w:val="0"/>
          <w:sz w:val="20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4">
    <w:abstractNumId w:val="25"/>
  </w:num>
  <w:num w:numId="35">
    <w:abstractNumId w:val="25"/>
    <w:lvlOverride w:ilvl="0">
      <w:lvl w:ilvl="0">
        <w:start w:val="1"/>
        <w:numFmt w:val="decimal"/>
        <w:lvlText w:val="%1."/>
        <w:lvlJc w:val="left"/>
        <w:pPr>
          <w:ind w:left="1440" w:hanging="720"/>
        </w:pPr>
        <w:rPr>
          <w:rFonts w:ascii="Arial" w:hAnsi="Arial" w:hint="default"/>
          <w:b/>
          <w:sz w:val="20"/>
        </w:rPr>
      </w:lvl>
    </w:lvlOverride>
    <w:lvlOverride w:ilvl="1">
      <w:lvl w:ilvl="1">
        <w:start w:val="1"/>
        <w:numFmt w:val="lowerLetter"/>
        <w:lvlText w:val="(%2)"/>
        <w:lvlJc w:val="left"/>
        <w:pPr>
          <w:ind w:left="3960" w:hanging="720"/>
        </w:pPr>
        <w:rPr>
          <w:rFonts w:ascii="Arial" w:hAnsi="Arial" w:hint="default"/>
          <w:b w:val="0"/>
          <w:i w:val="0"/>
          <w:sz w:val="20"/>
        </w:rPr>
      </w:lvl>
    </w:lvlOverride>
  </w:num>
  <w:num w:numId="36">
    <w:abstractNumId w:val="27"/>
  </w:num>
  <w:num w:numId="37">
    <w:abstractNumId w:val="2"/>
    <w:lvlOverride w:ilvl="0">
      <w:startOverride w:val="1"/>
    </w:lvlOverride>
  </w:num>
  <w:num w:numId="38">
    <w:abstractNumId w:val="6"/>
  </w:num>
  <w:num w:numId="39">
    <w:abstractNumId w:val="8"/>
  </w:num>
  <w:num w:numId="40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PE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CA" w:vendorID="64" w:dllVersion="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n-GB" w:vendorID="64" w:dllVersion="0" w:nlCheck="1" w:checkStyle="0"/>
  <w:activeWritingStyle w:appName="MSWord" w:lang="es-PE" w:vendorID="64" w:dllVersion="0" w:nlCheck="1" w:checkStyle="0"/>
  <w:activeWritingStyle w:appName="MSWord" w:lang="en-US" w:vendorID="6" w:dllVersion="2" w:checkStyle="1"/>
  <w:activeWritingStyle w:appName="MSWord" w:lang="en-GB" w:vendorID="6" w:dllVersion="2" w:checkStyle="1"/>
  <w:activeWritingStyle w:appName="MSWord" w:lang="fr-FR" w:vendorID="65" w:dllVersion="514" w:checkStyle="1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145">
      <o:colormru v:ext="edit" colors="#80d0ee,#b8e3f3,#9dc496,#e4ee81,#76ad6d,#d9e74f,#8093ba,#c8e980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B60"/>
    <w:rsid w:val="00000749"/>
    <w:rsid w:val="00001D5B"/>
    <w:rsid w:val="000025A6"/>
    <w:rsid w:val="00003728"/>
    <w:rsid w:val="00004276"/>
    <w:rsid w:val="00005919"/>
    <w:rsid w:val="00006F90"/>
    <w:rsid w:val="0000703F"/>
    <w:rsid w:val="00007379"/>
    <w:rsid w:val="00012415"/>
    <w:rsid w:val="00013F3F"/>
    <w:rsid w:val="00014503"/>
    <w:rsid w:val="00014774"/>
    <w:rsid w:val="000150AF"/>
    <w:rsid w:val="00017A63"/>
    <w:rsid w:val="000217E6"/>
    <w:rsid w:val="00021A71"/>
    <w:rsid w:val="0002316A"/>
    <w:rsid w:val="0002487E"/>
    <w:rsid w:val="00027A17"/>
    <w:rsid w:val="0003084B"/>
    <w:rsid w:val="00030CDA"/>
    <w:rsid w:val="00031800"/>
    <w:rsid w:val="000331A3"/>
    <w:rsid w:val="000331EC"/>
    <w:rsid w:val="0003357C"/>
    <w:rsid w:val="000344FB"/>
    <w:rsid w:val="00035215"/>
    <w:rsid w:val="00035844"/>
    <w:rsid w:val="000362DD"/>
    <w:rsid w:val="00036B8E"/>
    <w:rsid w:val="00043D16"/>
    <w:rsid w:val="00047169"/>
    <w:rsid w:val="000476BF"/>
    <w:rsid w:val="0005133F"/>
    <w:rsid w:val="00052EC6"/>
    <w:rsid w:val="000543C2"/>
    <w:rsid w:val="00055BC7"/>
    <w:rsid w:val="000574F2"/>
    <w:rsid w:val="00060861"/>
    <w:rsid w:val="00060B36"/>
    <w:rsid w:val="00061BF8"/>
    <w:rsid w:val="00061F1C"/>
    <w:rsid w:val="00064C95"/>
    <w:rsid w:val="000669ED"/>
    <w:rsid w:val="00066DF8"/>
    <w:rsid w:val="000707AC"/>
    <w:rsid w:val="0007211C"/>
    <w:rsid w:val="00072177"/>
    <w:rsid w:val="00072B51"/>
    <w:rsid w:val="000757C9"/>
    <w:rsid w:val="00081DFA"/>
    <w:rsid w:val="00085A2C"/>
    <w:rsid w:val="00085AEF"/>
    <w:rsid w:val="00092569"/>
    <w:rsid w:val="00092CB1"/>
    <w:rsid w:val="00094802"/>
    <w:rsid w:val="00094F7F"/>
    <w:rsid w:val="00095B2E"/>
    <w:rsid w:val="00096813"/>
    <w:rsid w:val="00096B2A"/>
    <w:rsid w:val="000A1089"/>
    <w:rsid w:val="000A29CC"/>
    <w:rsid w:val="000A3041"/>
    <w:rsid w:val="000A33A5"/>
    <w:rsid w:val="000A33EC"/>
    <w:rsid w:val="000A4171"/>
    <w:rsid w:val="000A6C6A"/>
    <w:rsid w:val="000A7A1A"/>
    <w:rsid w:val="000B0C92"/>
    <w:rsid w:val="000B1350"/>
    <w:rsid w:val="000B2716"/>
    <w:rsid w:val="000B3945"/>
    <w:rsid w:val="000B4241"/>
    <w:rsid w:val="000B539A"/>
    <w:rsid w:val="000B5B67"/>
    <w:rsid w:val="000C040E"/>
    <w:rsid w:val="000C1C88"/>
    <w:rsid w:val="000C2039"/>
    <w:rsid w:val="000C6A46"/>
    <w:rsid w:val="000C7852"/>
    <w:rsid w:val="000D1746"/>
    <w:rsid w:val="000D2DC8"/>
    <w:rsid w:val="000D3D4C"/>
    <w:rsid w:val="000D4BBA"/>
    <w:rsid w:val="000D500E"/>
    <w:rsid w:val="000D6247"/>
    <w:rsid w:val="000D6662"/>
    <w:rsid w:val="000D70F7"/>
    <w:rsid w:val="000D7A73"/>
    <w:rsid w:val="000E144F"/>
    <w:rsid w:val="000E1507"/>
    <w:rsid w:val="000E4031"/>
    <w:rsid w:val="000E4575"/>
    <w:rsid w:val="000E5156"/>
    <w:rsid w:val="000E6591"/>
    <w:rsid w:val="000E7D7F"/>
    <w:rsid w:val="000F1495"/>
    <w:rsid w:val="000F2410"/>
    <w:rsid w:val="000F6479"/>
    <w:rsid w:val="000F6E97"/>
    <w:rsid w:val="000F71EE"/>
    <w:rsid w:val="000F7316"/>
    <w:rsid w:val="000F78A4"/>
    <w:rsid w:val="00101666"/>
    <w:rsid w:val="00101743"/>
    <w:rsid w:val="001017FE"/>
    <w:rsid w:val="00102C03"/>
    <w:rsid w:val="00103789"/>
    <w:rsid w:val="00103D98"/>
    <w:rsid w:val="00103FCD"/>
    <w:rsid w:val="001055B0"/>
    <w:rsid w:val="001108E6"/>
    <w:rsid w:val="00112BD9"/>
    <w:rsid w:val="0011393F"/>
    <w:rsid w:val="00113EBA"/>
    <w:rsid w:val="00115EF9"/>
    <w:rsid w:val="00116609"/>
    <w:rsid w:val="001166BE"/>
    <w:rsid w:val="00122871"/>
    <w:rsid w:val="0012391B"/>
    <w:rsid w:val="001250B4"/>
    <w:rsid w:val="00131278"/>
    <w:rsid w:val="0013136D"/>
    <w:rsid w:val="00131ACD"/>
    <w:rsid w:val="00131DE5"/>
    <w:rsid w:val="001331D9"/>
    <w:rsid w:val="00133373"/>
    <w:rsid w:val="0013507F"/>
    <w:rsid w:val="00136286"/>
    <w:rsid w:val="001405CC"/>
    <w:rsid w:val="00140C09"/>
    <w:rsid w:val="001419E7"/>
    <w:rsid w:val="001468E4"/>
    <w:rsid w:val="00146937"/>
    <w:rsid w:val="00146CCA"/>
    <w:rsid w:val="00146E2D"/>
    <w:rsid w:val="00147FD7"/>
    <w:rsid w:val="0015216E"/>
    <w:rsid w:val="00152BA3"/>
    <w:rsid w:val="00153BFB"/>
    <w:rsid w:val="001556CF"/>
    <w:rsid w:val="0015728D"/>
    <w:rsid w:val="001626A8"/>
    <w:rsid w:val="0016314B"/>
    <w:rsid w:val="00163EFC"/>
    <w:rsid w:val="0017328A"/>
    <w:rsid w:val="0017395C"/>
    <w:rsid w:val="0017470B"/>
    <w:rsid w:val="00175B83"/>
    <w:rsid w:val="00175D28"/>
    <w:rsid w:val="00175E31"/>
    <w:rsid w:val="00182DF9"/>
    <w:rsid w:val="00184B52"/>
    <w:rsid w:val="00186BEB"/>
    <w:rsid w:val="00186FD1"/>
    <w:rsid w:val="00187029"/>
    <w:rsid w:val="001876CA"/>
    <w:rsid w:val="00187931"/>
    <w:rsid w:val="001975C2"/>
    <w:rsid w:val="001A0909"/>
    <w:rsid w:val="001A34E2"/>
    <w:rsid w:val="001A5C86"/>
    <w:rsid w:val="001A6160"/>
    <w:rsid w:val="001A7E89"/>
    <w:rsid w:val="001B038A"/>
    <w:rsid w:val="001B1CA2"/>
    <w:rsid w:val="001B1F83"/>
    <w:rsid w:val="001B3A02"/>
    <w:rsid w:val="001B4615"/>
    <w:rsid w:val="001B4FB0"/>
    <w:rsid w:val="001B4FFF"/>
    <w:rsid w:val="001B5EA6"/>
    <w:rsid w:val="001B7CB2"/>
    <w:rsid w:val="001C0DA5"/>
    <w:rsid w:val="001C1548"/>
    <w:rsid w:val="001C2615"/>
    <w:rsid w:val="001C2697"/>
    <w:rsid w:val="001C32D5"/>
    <w:rsid w:val="001C6841"/>
    <w:rsid w:val="001D1826"/>
    <w:rsid w:val="001D208B"/>
    <w:rsid w:val="001D4270"/>
    <w:rsid w:val="001D4DD9"/>
    <w:rsid w:val="001D7174"/>
    <w:rsid w:val="001D7432"/>
    <w:rsid w:val="001E3076"/>
    <w:rsid w:val="001E7BA0"/>
    <w:rsid w:val="001F031D"/>
    <w:rsid w:val="001F2C21"/>
    <w:rsid w:val="001F430F"/>
    <w:rsid w:val="001F49A0"/>
    <w:rsid w:val="001F5F38"/>
    <w:rsid w:val="001F74F2"/>
    <w:rsid w:val="00200E61"/>
    <w:rsid w:val="00201F06"/>
    <w:rsid w:val="00202101"/>
    <w:rsid w:val="00203894"/>
    <w:rsid w:val="002047FE"/>
    <w:rsid w:val="002058CE"/>
    <w:rsid w:val="00205F51"/>
    <w:rsid w:val="002065F1"/>
    <w:rsid w:val="00210B5D"/>
    <w:rsid w:val="002115A3"/>
    <w:rsid w:val="002121B4"/>
    <w:rsid w:val="002137F2"/>
    <w:rsid w:val="002145D5"/>
    <w:rsid w:val="002154F6"/>
    <w:rsid w:val="00215C2B"/>
    <w:rsid w:val="00216D5F"/>
    <w:rsid w:val="0021760D"/>
    <w:rsid w:val="0021763D"/>
    <w:rsid w:val="0022099D"/>
    <w:rsid w:val="002213BE"/>
    <w:rsid w:val="002219D3"/>
    <w:rsid w:val="00221BC0"/>
    <w:rsid w:val="002224F9"/>
    <w:rsid w:val="00222E04"/>
    <w:rsid w:val="00222F4C"/>
    <w:rsid w:val="00223471"/>
    <w:rsid w:val="00224A22"/>
    <w:rsid w:val="0022565D"/>
    <w:rsid w:val="00225B78"/>
    <w:rsid w:val="00226695"/>
    <w:rsid w:val="00226860"/>
    <w:rsid w:val="002276B3"/>
    <w:rsid w:val="002302C2"/>
    <w:rsid w:val="00230A2F"/>
    <w:rsid w:val="00231F91"/>
    <w:rsid w:val="002346C0"/>
    <w:rsid w:val="00235F82"/>
    <w:rsid w:val="00236279"/>
    <w:rsid w:val="0023674D"/>
    <w:rsid w:val="00236B2A"/>
    <w:rsid w:val="00237C14"/>
    <w:rsid w:val="00240332"/>
    <w:rsid w:val="00243357"/>
    <w:rsid w:val="0024346D"/>
    <w:rsid w:val="00246122"/>
    <w:rsid w:val="0025025C"/>
    <w:rsid w:val="002505EC"/>
    <w:rsid w:val="0025091D"/>
    <w:rsid w:val="00251404"/>
    <w:rsid w:val="00252152"/>
    <w:rsid w:val="00252962"/>
    <w:rsid w:val="00252FAE"/>
    <w:rsid w:val="00253664"/>
    <w:rsid w:val="00256193"/>
    <w:rsid w:val="00260D02"/>
    <w:rsid w:val="00260D17"/>
    <w:rsid w:val="00262366"/>
    <w:rsid w:val="00262699"/>
    <w:rsid w:val="00262915"/>
    <w:rsid w:val="002645FA"/>
    <w:rsid w:val="00264684"/>
    <w:rsid w:val="00265A34"/>
    <w:rsid w:val="00266B97"/>
    <w:rsid w:val="00271DE6"/>
    <w:rsid w:val="002729DB"/>
    <w:rsid w:val="00273A17"/>
    <w:rsid w:val="0027647B"/>
    <w:rsid w:val="0027673B"/>
    <w:rsid w:val="00276D6D"/>
    <w:rsid w:val="00277C40"/>
    <w:rsid w:val="00280613"/>
    <w:rsid w:val="002807A7"/>
    <w:rsid w:val="0028298D"/>
    <w:rsid w:val="0028500A"/>
    <w:rsid w:val="002855F0"/>
    <w:rsid w:val="002871AA"/>
    <w:rsid w:val="002876DE"/>
    <w:rsid w:val="002907CD"/>
    <w:rsid w:val="00290DE9"/>
    <w:rsid w:val="00291D43"/>
    <w:rsid w:val="0029363E"/>
    <w:rsid w:val="002956E9"/>
    <w:rsid w:val="00297A82"/>
    <w:rsid w:val="002A009F"/>
    <w:rsid w:val="002A0AB2"/>
    <w:rsid w:val="002A0D4E"/>
    <w:rsid w:val="002A280C"/>
    <w:rsid w:val="002A2A83"/>
    <w:rsid w:val="002A2F22"/>
    <w:rsid w:val="002A3C24"/>
    <w:rsid w:val="002A6794"/>
    <w:rsid w:val="002B0253"/>
    <w:rsid w:val="002B3217"/>
    <w:rsid w:val="002B662A"/>
    <w:rsid w:val="002B7895"/>
    <w:rsid w:val="002B7F60"/>
    <w:rsid w:val="002C1E5D"/>
    <w:rsid w:val="002C3319"/>
    <w:rsid w:val="002C3882"/>
    <w:rsid w:val="002C4B09"/>
    <w:rsid w:val="002C4E84"/>
    <w:rsid w:val="002C7A52"/>
    <w:rsid w:val="002D05A7"/>
    <w:rsid w:val="002D2F6C"/>
    <w:rsid w:val="002E0FDC"/>
    <w:rsid w:val="002E20D3"/>
    <w:rsid w:val="002E2E7A"/>
    <w:rsid w:val="002E34B9"/>
    <w:rsid w:val="002E3CF5"/>
    <w:rsid w:val="002E4CB5"/>
    <w:rsid w:val="002E5601"/>
    <w:rsid w:val="002E6BA1"/>
    <w:rsid w:val="002E6D80"/>
    <w:rsid w:val="002F2DBA"/>
    <w:rsid w:val="002F4330"/>
    <w:rsid w:val="002F60D7"/>
    <w:rsid w:val="002F7AC2"/>
    <w:rsid w:val="00300781"/>
    <w:rsid w:val="00300B60"/>
    <w:rsid w:val="00300F36"/>
    <w:rsid w:val="00305414"/>
    <w:rsid w:val="003121FA"/>
    <w:rsid w:val="00312AAF"/>
    <w:rsid w:val="0031451F"/>
    <w:rsid w:val="00314813"/>
    <w:rsid w:val="003149F7"/>
    <w:rsid w:val="003158F3"/>
    <w:rsid w:val="00315F40"/>
    <w:rsid w:val="00316391"/>
    <w:rsid w:val="003201C2"/>
    <w:rsid w:val="003203FE"/>
    <w:rsid w:val="00322EF7"/>
    <w:rsid w:val="00324150"/>
    <w:rsid w:val="003241F4"/>
    <w:rsid w:val="003243B2"/>
    <w:rsid w:val="00324BAF"/>
    <w:rsid w:val="0032698A"/>
    <w:rsid w:val="003309B7"/>
    <w:rsid w:val="00331C25"/>
    <w:rsid w:val="00331CF7"/>
    <w:rsid w:val="00332088"/>
    <w:rsid w:val="00332683"/>
    <w:rsid w:val="0033476A"/>
    <w:rsid w:val="00334F79"/>
    <w:rsid w:val="00337017"/>
    <w:rsid w:val="00337228"/>
    <w:rsid w:val="00340D7F"/>
    <w:rsid w:val="00341F05"/>
    <w:rsid w:val="003423E9"/>
    <w:rsid w:val="00344DD1"/>
    <w:rsid w:val="00344ECE"/>
    <w:rsid w:val="003451BA"/>
    <w:rsid w:val="00345B22"/>
    <w:rsid w:val="00345D88"/>
    <w:rsid w:val="003468F4"/>
    <w:rsid w:val="00350FCB"/>
    <w:rsid w:val="00353326"/>
    <w:rsid w:val="0035481B"/>
    <w:rsid w:val="00355CAD"/>
    <w:rsid w:val="003600EE"/>
    <w:rsid w:val="00360F3F"/>
    <w:rsid w:val="00361DB0"/>
    <w:rsid w:val="00362B10"/>
    <w:rsid w:val="00364B2F"/>
    <w:rsid w:val="0036778B"/>
    <w:rsid w:val="00367B7A"/>
    <w:rsid w:val="00370798"/>
    <w:rsid w:val="0037354C"/>
    <w:rsid w:val="0037678C"/>
    <w:rsid w:val="00377299"/>
    <w:rsid w:val="0037790B"/>
    <w:rsid w:val="00377E3F"/>
    <w:rsid w:val="00384006"/>
    <w:rsid w:val="00384605"/>
    <w:rsid w:val="00386CFF"/>
    <w:rsid w:val="00390555"/>
    <w:rsid w:val="003915FD"/>
    <w:rsid w:val="00396777"/>
    <w:rsid w:val="003A0EC4"/>
    <w:rsid w:val="003A2E1C"/>
    <w:rsid w:val="003A3017"/>
    <w:rsid w:val="003A4848"/>
    <w:rsid w:val="003A4E6D"/>
    <w:rsid w:val="003A6036"/>
    <w:rsid w:val="003B1412"/>
    <w:rsid w:val="003B17A9"/>
    <w:rsid w:val="003B2BAA"/>
    <w:rsid w:val="003B2F80"/>
    <w:rsid w:val="003B335E"/>
    <w:rsid w:val="003B3F8A"/>
    <w:rsid w:val="003B6B34"/>
    <w:rsid w:val="003B7A6E"/>
    <w:rsid w:val="003C0231"/>
    <w:rsid w:val="003C08A5"/>
    <w:rsid w:val="003C096D"/>
    <w:rsid w:val="003C3664"/>
    <w:rsid w:val="003C367B"/>
    <w:rsid w:val="003C3800"/>
    <w:rsid w:val="003C407B"/>
    <w:rsid w:val="003C61EF"/>
    <w:rsid w:val="003C6CF1"/>
    <w:rsid w:val="003D2BB9"/>
    <w:rsid w:val="003D4412"/>
    <w:rsid w:val="003D52C3"/>
    <w:rsid w:val="003D5755"/>
    <w:rsid w:val="003D6B3F"/>
    <w:rsid w:val="003E464F"/>
    <w:rsid w:val="003E4995"/>
    <w:rsid w:val="003E60E2"/>
    <w:rsid w:val="003F0112"/>
    <w:rsid w:val="003F020E"/>
    <w:rsid w:val="003F0D91"/>
    <w:rsid w:val="003F25AD"/>
    <w:rsid w:val="003F2B37"/>
    <w:rsid w:val="003F3F25"/>
    <w:rsid w:val="003F57C0"/>
    <w:rsid w:val="003F706A"/>
    <w:rsid w:val="00400A3E"/>
    <w:rsid w:val="004020B6"/>
    <w:rsid w:val="00406631"/>
    <w:rsid w:val="00406ABF"/>
    <w:rsid w:val="004101CE"/>
    <w:rsid w:val="00410CA2"/>
    <w:rsid w:val="00412D2E"/>
    <w:rsid w:val="004168E1"/>
    <w:rsid w:val="00421013"/>
    <w:rsid w:val="00421ACE"/>
    <w:rsid w:val="00422038"/>
    <w:rsid w:val="004254E0"/>
    <w:rsid w:val="00425D2B"/>
    <w:rsid w:val="00425EB4"/>
    <w:rsid w:val="00426830"/>
    <w:rsid w:val="00426E69"/>
    <w:rsid w:val="004271D9"/>
    <w:rsid w:val="00427BA2"/>
    <w:rsid w:val="00430FFB"/>
    <w:rsid w:val="0043270B"/>
    <w:rsid w:val="00432A75"/>
    <w:rsid w:val="00433023"/>
    <w:rsid w:val="004348E0"/>
    <w:rsid w:val="0043577E"/>
    <w:rsid w:val="004378F2"/>
    <w:rsid w:val="00440D27"/>
    <w:rsid w:val="00442A57"/>
    <w:rsid w:val="00444AD9"/>
    <w:rsid w:val="00446DEE"/>
    <w:rsid w:val="004507C5"/>
    <w:rsid w:val="00451E6B"/>
    <w:rsid w:val="0045217A"/>
    <w:rsid w:val="0045274B"/>
    <w:rsid w:val="00452FC3"/>
    <w:rsid w:val="0045377D"/>
    <w:rsid w:val="00455D84"/>
    <w:rsid w:val="004572D9"/>
    <w:rsid w:val="004577AC"/>
    <w:rsid w:val="00457E36"/>
    <w:rsid w:val="0046154C"/>
    <w:rsid w:val="0046166B"/>
    <w:rsid w:val="004625C5"/>
    <w:rsid w:val="004637AD"/>
    <w:rsid w:val="004645D1"/>
    <w:rsid w:val="004651AC"/>
    <w:rsid w:val="00467088"/>
    <w:rsid w:val="00467BFD"/>
    <w:rsid w:val="00467E93"/>
    <w:rsid w:val="00470435"/>
    <w:rsid w:val="0047198E"/>
    <w:rsid w:val="00472B82"/>
    <w:rsid w:val="004731E2"/>
    <w:rsid w:val="004732FA"/>
    <w:rsid w:val="0047399D"/>
    <w:rsid w:val="00474A03"/>
    <w:rsid w:val="00476E40"/>
    <w:rsid w:val="00480315"/>
    <w:rsid w:val="00484D2C"/>
    <w:rsid w:val="0048620C"/>
    <w:rsid w:val="0049128C"/>
    <w:rsid w:val="00491D06"/>
    <w:rsid w:val="0049218A"/>
    <w:rsid w:val="00492502"/>
    <w:rsid w:val="0049294C"/>
    <w:rsid w:val="00494453"/>
    <w:rsid w:val="004951B5"/>
    <w:rsid w:val="00496E9A"/>
    <w:rsid w:val="00496FC9"/>
    <w:rsid w:val="004A470C"/>
    <w:rsid w:val="004A67A2"/>
    <w:rsid w:val="004B07BF"/>
    <w:rsid w:val="004B115B"/>
    <w:rsid w:val="004B2CDC"/>
    <w:rsid w:val="004B50C3"/>
    <w:rsid w:val="004B70F9"/>
    <w:rsid w:val="004B7B5C"/>
    <w:rsid w:val="004C2CD2"/>
    <w:rsid w:val="004C3B0C"/>
    <w:rsid w:val="004C416D"/>
    <w:rsid w:val="004C430E"/>
    <w:rsid w:val="004C46BB"/>
    <w:rsid w:val="004C4768"/>
    <w:rsid w:val="004C58B0"/>
    <w:rsid w:val="004C6559"/>
    <w:rsid w:val="004C6F84"/>
    <w:rsid w:val="004C7FCC"/>
    <w:rsid w:val="004D15C4"/>
    <w:rsid w:val="004D2616"/>
    <w:rsid w:val="004D3C6A"/>
    <w:rsid w:val="004D450F"/>
    <w:rsid w:val="004D4A10"/>
    <w:rsid w:val="004E0756"/>
    <w:rsid w:val="004E122B"/>
    <w:rsid w:val="004E1668"/>
    <w:rsid w:val="004E1E60"/>
    <w:rsid w:val="004E2A97"/>
    <w:rsid w:val="004E41B9"/>
    <w:rsid w:val="004E4530"/>
    <w:rsid w:val="004E46ED"/>
    <w:rsid w:val="004E6FD9"/>
    <w:rsid w:val="004E7221"/>
    <w:rsid w:val="004E793B"/>
    <w:rsid w:val="004F0E1E"/>
    <w:rsid w:val="004F1661"/>
    <w:rsid w:val="004F20DA"/>
    <w:rsid w:val="004F36CE"/>
    <w:rsid w:val="004F3809"/>
    <w:rsid w:val="004F4749"/>
    <w:rsid w:val="004F51FF"/>
    <w:rsid w:val="004F5648"/>
    <w:rsid w:val="004F5E40"/>
    <w:rsid w:val="004F6084"/>
    <w:rsid w:val="004F778D"/>
    <w:rsid w:val="0050048E"/>
    <w:rsid w:val="00500F69"/>
    <w:rsid w:val="005014D5"/>
    <w:rsid w:val="00501B21"/>
    <w:rsid w:val="0050203C"/>
    <w:rsid w:val="005031CE"/>
    <w:rsid w:val="00505C34"/>
    <w:rsid w:val="00511CF9"/>
    <w:rsid w:val="0051351C"/>
    <w:rsid w:val="005140C5"/>
    <w:rsid w:val="00514917"/>
    <w:rsid w:val="00516DBE"/>
    <w:rsid w:val="00517A39"/>
    <w:rsid w:val="00517A67"/>
    <w:rsid w:val="00520906"/>
    <w:rsid w:val="005233AC"/>
    <w:rsid w:val="005237E0"/>
    <w:rsid w:val="00524350"/>
    <w:rsid w:val="005252C8"/>
    <w:rsid w:val="005269C4"/>
    <w:rsid w:val="005269FF"/>
    <w:rsid w:val="00526FAD"/>
    <w:rsid w:val="00527580"/>
    <w:rsid w:val="00530D96"/>
    <w:rsid w:val="005317F3"/>
    <w:rsid w:val="00532619"/>
    <w:rsid w:val="00532DF0"/>
    <w:rsid w:val="0053374F"/>
    <w:rsid w:val="0053402E"/>
    <w:rsid w:val="00534C3C"/>
    <w:rsid w:val="0053508D"/>
    <w:rsid w:val="005356EC"/>
    <w:rsid w:val="00535712"/>
    <w:rsid w:val="00535F90"/>
    <w:rsid w:val="00537983"/>
    <w:rsid w:val="005415CE"/>
    <w:rsid w:val="00542930"/>
    <w:rsid w:val="00542DFB"/>
    <w:rsid w:val="00551529"/>
    <w:rsid w:val="00551E96"/>
    <w:rsid w:val="00553172"/>
    <w:rsid w:val="00553365"/>
    <w:rsid w:val="0055470C"/>
    <w:rsid w:val="005551B5"/>
    <w:rsid w:val="00555B0E"/>
    <w:rsid w:val="00555BC6"/>
    <w:rsid w:val="0056196B"/>
    <w:rsid w:val="0056237F"/>
    <w:rsid w:val="005628A7"/>
    <w:rsid w:val="00563C9D"/>
    <w:rsid w:val="00571E76"/>
    <w:rsid w:val="005721BC"/>
    <w:rsid w:val="00575FD3"/>
    <w:rsid w:val="0058027F"/>
    <w:rsid w:val="00580561"/>
    <w:rsid w:val="005805DE"/>
    <w:rsid w:val="005807FF"/>
    <w:rsid w:val="00580E7C"/>
    <w:rsid w:val="00581A9B"/>
    <w:rsid w:val="00583904"/>
    <w:rsid w:val="005848BC"/>
    <w:rsid w:val="005849CF"/>
    <w:rsid w:val="005853AD"/>
    <w:rsid w:val="00592BB6"/>
    <w:rsid w:val="00592DF9"/>
    <w:rsid w:val="00596651"/>
    <w:rsid w:val="00596A0D"/>
    <w:rsid w:val="00596BD0"/>
    <w:rsid w:val="005A0781"/>
    <w:rsid w:val="005A1002"/>
    <w:rsid w:val="005A5F5A"/>
    <w:rsid w:val="005A6F53"/>
    <w:rsid w:val="005A7640"/>
    <w:rsid w:val="005B04F2"/>
    <w:rsid w:val="005B061D"/>
    <w:rsid w:val="005B2026"/>
    <w:rsid w:val="005B25F4"/>
    <w:rsid w:val="005B4EA4"/>
    <w:rsid w:val="005B5013"/>
    <w:rsid w:val="005B5315"/>
    <w:rsid w:val="005B6322"/>
    <w:rsid w:val="005C1C8B"/>
    <w:rsid w:val="005C244C"/>
    <w:rsid w:val="005C2741"/>
    <w:rsid w:val="005C39ED"/>
    <w:rsid w:val="005C569E"/>
    <w:rsid w:val="005C6D29"/>
    <w:rsid w:val="005D055F"/>
    <w:rsid w:val="005D1C30"/>
    <w:rsid w:val="005D38EE"/>
    <w:rsid w:val="005D436A"/>
    <w:rsid w:val="005D54DF"/>
    <w:rsid w:val="005D5A4D"/>
    <w:rsid w:val="005D5D91"/>
    <w:rsid w:val="005D6206"/>
    <w:rsid w:val="005D7CEB"/>
    <w:rsid w:val="005E0703"/>
    <w:rsid w:val="005E18BC"/>
    <w:rsid w:val="005E40D1"/>
    <w:rsid w:val="005E5246"/>
    <w:rsid w:val="005E781F"/>
    <w:rsid w:val="005F0069"/>
    <w:rsid w:val="005F5CB4"/>
    <w:rsid w:val="00600809"/>
    <w:rsid w:val="00601A99"/>
    <w:rsid w:val="00603301"/>
    <w:rsid w:val="006033F7"/>
    <w:rsid w:val="00604090"/>
    <w:rsid w:val="006072C1"/>
    <w:rsid w:val="006075D8"/>
    <w:rsid w:val="0061019D"/>
    <w:rsid w:val="006117DC"/>
    <w:rsid w:val="006121A7"/>
    <w:rsid w:val="00612693"/>
    <w:rsid w:val="00614998"/>
    <w:rsid w:val="00614A8C"/>
    <w:rsid w:val="006152B5"/>
    <w:rsid w:val="00615E6E"/>
    <w:rsid w:val="00616DCE"/>
    <w:rsid w:val="00617513"/>
    <w:rsid w:val="00617923"/>
    <w:rsid w:val="006204F6"/>
    <w:rsid w:val="00621C95"/>
    <w:rsid w:val="00626567"/>
    <w:rsid w:val="00626BB0"/>
    <w:rsid w:val="006277D9"/>
    <w:rsid w:val="00627B16"/>
    <w:rsid w:val="0063009C"/>
    <w:rsid w:val="00630E4E"/>
    <w:rsid w:val="00633B4A"/>
    <w:rsid w:val="00636F81"/>
    <w:rsid w:val="00640B06"/>
    <w:rsid w:val="00641050"/>
    <w:rsid w:val="00641506"/>
    <w:rsid w:val="006435C3"/>
    <w:rsid w:val="00647D4C"/>
    <w:rsid w:val="00647E17"/>
    <w:rsid w:val="00650A40"/>
    <w:rsid w:val="00650F7F"/>
    <w:rsid w:val="0065151B"/>
    <w:rsid w:val="006523C5"/>
    <w:rsid w:val="00652591"/>
    <w:rsid w:val="006542D8"/>
    <w:rsid w:val="006571BC"/>
    <w:rsid w:val="0065770C"/>
    <w:rsid w:val="00660717"/>
    <w:rsid w:val="00661BD5"/>
    <w:rsid w:val="006634EF"/>
    <w:rsid w:val="00663755"/>
    <w:rsid w:val="00665EB0"/>
    <w:rsid w:val="00666E27"/>
    <w:rsid w:val="00667A14"/>
    <w:rsid w:val="00667ECF"/>
    <w:rsid w:val="006709F2"/>
    <w:rsid w:val="00670F38"/>
    <w:rsid w:val="00672D9F"/>
    <w:rsid w:val="006733EA"/>
    <w:rsid w:val="00674505"/>
    <w:rsid w:val="006749D0"/>
    <w:rsid w:val="006813FC"/>
    <w:rsid w:val="0068142B"/>
    <w:rsid w:val="00685470"/>
    <w:rsid w:val="00687786"/>
    <w:rsid w:val="0069172E"/>
    <w:rsid w:val="0069373F"/>
    <w:rsid w:val="00695A40"/>
    <w:rsid w:val="00696093"/>
    <w:rsid w:val="006964EB"/>
    <w:rsid w:val="00697859"/>
    <w:rsid w:val="00697E35"/>
    <w:rsid w:val="006A0BCC"/>
    <w:rsid w:val="006A15C4"/>
    <w:rsid w:val="006A18B7"/>
    <w:rsid w:val="006A21F5"/>
    <w:rsid w:val="006A28FE"/>
    <w:rsid w:val="006A45D3"/>
    <w:rsid w:val="006A67A4"/>
    <w:rsid w:val="006A7DAB"/>
    <w:rsid w:val="006B154A"/>
    <w:rsid w:val="006B1805"/>
    <w:rsid w:val="006B1F71"/>
    <w:rsid w:val="006B51DB"/>
    <w:rsid w:val="006C31B7"/>
    <w:rsid w:val="006C338B"/>
    <w:rsid w:val="006C6644"/>
    <w:rsid w:val="006D009B"/>
    <w:rsid w:val="006D0DDC"/>
    <w:rsid w:val="006D0EBF"/>
    <w:rsid w:val="006D4F01"/>
    <w:rsid w:val="006D63C3"/>
    <w:rsid w:val="006D6F62"/>
    <w:rsid w:val="006D6F6F"/>
    <w:rsid w:val="006D78C9"/>
    <w:rsid w:val="006E4788"/>
    <w:rsid w:val="006E50EE"/>
    <w:rsid w:val="006E7295"/>
    <w:rsid w:val="006F0451"/>
    <w:rsid w:val="006F07E9"/>
    <w:rsid w:val="006F4530"/>
    <w:rsid w:val="006F4643"/>
    <w:rsid w:val="00700D06"/>
    <w:rsid w:val="00702F2F"/>
    <w:rsid w:val="0070321C"/>
    <w:rsid w:val="00703588"/>
    <w:rsid w:val="00706464"/>
    <w:rsid w:val="007067BF"/>
    <w:rsid w:val="0070793A"/>
    <w:rsid w:val="007100B3"/>
    <w:rsid w:val="00710724"/>
    <w:rsid w:val="00710819"/>
    <w:rsid w:val="00710D73"/>
    <w:rsid w:val="00712F2D"/>
    <w:rsid w:val="007132AA"/>
    <w:rsid w:val="0071468C"/>
    <w:rsid w:val="00720FA1"/>
    <w:rsid w:val="0072178A"/>
    <w:rsid w:val="007231AA"/>
    <w:rsid w:val="007246A8"/>
    <w:rsid w:val="00726997"/>
    <w:rsid w:val="007269D7"/>
    <w:rsid w:val="00726B05"/>
    <w:rsid w:val="00727F5B"/>
    <w:rsid w:val="00731CFC"/>
    <w:rsid w:val="00737CD9"/>
    <w:rsid w:val="00740819"/>
    <w:rsid w:val="00740B1B"/>
    <w:rsid w:val="00742169"/>
    <w:rsid w:val="00743D8F"/>
    <w:rsid w:val="00743E63"/>
    <w:rsid w:val="007453F2"/>
    <w:rsid w:val="00745459"/>
    <w:rsid w:val="007469F4"/>
    <w:rsid w:val="007470FE"/>
    <w:rsid w:val="00747938"/>
    <w:rsid w:val="00750F10"/>
    <w:rsid w:val="00751609"/>
    <w:rsid w:val="00753346"/>
    <w:rsid w:val="00753625"/>
    <w:rsid w:val="00753CB5"/>
    <w:rsid w:val="0075679E"/>
    <w:rsid w:val="00757871"/>
    <w:rsid w:val="0075788C"/>
    <w:rsid w:val="0076004C"/>
    <w:rsid w:val="00760D7D"/>
    <w:rsid w:val="007630BF"/>
    <w:rsid w:val="007648E8"/>
    <w:rsid w:val="00765560"/>
    <w:rsid w:val="0076591B"/>
    <w:rsid w:val="00765D68"/>
    <w:rsid w:val="00770DFE"/>
    <w:rsid w:val="00771DAA"/>
    <w:rsid w:val="00772DAD"/>
    <w:rsid w:val="00773174"/>
    <w:rsid w:val="00773394"/>
    <w:rsid w:val="00774B4F"/>
    <w:rsid w:val="00777B38"/>
    <w:rsid w:val="00780741"/>
    <w:rsid w:val="0078180F"/>
    <w:rsid w:val="00783EA9"/>
    <w:rsid w:val="0078428E"/>
    <w:rsid w:val="00785338"/>
    <w:rsid w:val="00785D9C"/>
    <w:rsid w:val="00786E06"/>
    <w:rsid w:val="007874C8"/>
    <w:rsid w:val="007913B0"/>
    <w:rsid w:val="007924CA"/>
    <w:rsid w:val="00794496"/>
    <w:rsid w:val="0079480E"/>
    <w:rsid w:val="0079575E"/>
    <w:rsid w:val="00795CFF"/>
    <w:rsid w:val="007A1248"/>
    <w:rsid w:val="007A22EC"/>
    <w:rsid w:val="007A40CF"/>
    <w:rsid w:val="007A6026"/>
    <w:rsid w:val="007A6D72"/>
    <w:rsid w:val="007B0E82"/>
    <w:rsid w:val="007B0F0F"/>
    <w:rsid w:val="007B1B18"/>
    <w:rsid w:val="007B1BF8"/>
    <w:rsid w:val="007B2806"/>
    <w:rsid w:val="007B5739"/>
    <w:rsid w:val="007B646F"/>
    <w:rsid w:val="007B76B3"/>
    <w:rsid w:val="007B7C50"/>
    <w:rsid w:val="007C10C2"/>
    <w:rsid w:val="007C2CBD"/>
    <w:rsid w:val="007C38E2"/>
    <w:rsid w:val="007C49C4"/>
    <w:rsid w:val="007C4FAA"/>
    <w:rsid w:val="007C5CC3"/>
    <w:rsid w:val="007C5F2D"/>
    <w:rsid w:val="007D1CF3"/>
    <w:rsid w:val="007D21C8"/>
    <w:rsid w:val="007D2A71"/>
    <w:rsid w:val="007D3CDA"/>
    <w:rsid w:val="007D44CE"/>
    <w:rsid w:val="007D503A"/>
    <w:rsid w:val="007D66EC"/>
    <w:rsid w:val="007E0B52"/>
    <w:rsid w:val="007E15F9"/>
    <w:rsid w:val="007E287B"/>
    <w:rsid w:val="007E2F40"/>
    <w:rsid w:val="007E38D7"/>
    <w:rsid w:val="007E4CA2"/>
    <w:rsid w:val="007E579B"/>
    <w:rsid w:val="007F041F"/>
    <w:rsid w:val="007F178B"/>
    <w:rsid w:val="007F212E"/>
    <w:rsid w:val="007F30AE"/>
    <w:rsid w:val="007F359E"/>
    <w:rsid w:val="007F3BD8"/>
    <w:rsid w:val="007F6EBC"/>
    <w:rsid w:val="007F7EAA"/>
    <w:rsid w:val="00801824"/>
    <w:rsid w:val="0080284A"/>
    <w:rsid w:val="00802D74"/>
    <w:rsid w:val="008031CB"/>
    <w:rsid w:val="00803CB0"/>
    <w:rsid w:val="0080419C"/>
    <w:rsid w:val="00804FB7"/>
    <w:rsid w:val="00805C15"/>
    <w:rsid w:val="0080609E"/>
    <w:rsid w:val="00806463"/>
    <w:rsid w:val="008106E0"/>
    <w:rsid w:val="00813FF5"/>
    <w:rsid w:val="0081537C"/>
    <w:rsid w:val="00817353"/>
    <w:rsid w:val="00824896"/>
    <w:rsid w:val="0082597B"/>
    <w:rsid w:val="00825A57"/>
    <w:rsid w:val="0082655B"/>
    <w:rsid w:val="00830223"/>
    <w:rsid w:val="00830B93"/>
    <w:rsid w:val="0083113F"/>
    <w:rsid w:val="00833003"/>
    <w:rsid w:val="0083599F"/>
    <w:rsid w:val="00837FA0"/>
    <w:rsid w:val="008402FB"/>
    <w:rsid w:val="0084171B"/>
    <w:rsid w:val="0084349E"/>
    <w:rsid w:val="00844C68"/>
    <w:rsid w:val="00846278"/>
    <w:rsid w:val="00846E93"/>
    <w:rsid w:val="008471D2"/>
    <w:rsid w:val="008522B7"/>
    <w:rsid w:val="00852E08"/>
    <w:rsid w:val="00853A85"/>
    <w:rsid w:val="00853E91"/>
    <w:rsid w:val="00854597"/>
    <w:rsid w:val="0085566A"/>
    <w:rsid w:val="008556AE"/>
    <w:rsid w:val="00856A41"/>
    <w:rsid w:val="00857FE7"/>
    <w:rsid w:val="00861D18"/>
    <w:rsid w:val="00862E7A"/>
    <w:rsid w:val="00866985"/>
    <w:rsid w:val="00870FF7"/>
    <w:rsid w:val="00871751"/>
    <w:rsid w:val="00871D32"/>
    <w:rsid w:val="008745AE"/>
    <w:rsid w:val="00874653"/>
    <w:rsid w:val="00881078"/>
    <w:rsid w:val="0088206A"/>
    <w:rsid w:val="008836F2"/>
    <w:rsid w:val="008861CC"/>
    <w:rsid w:val="00890256"/>
    <w:rsid w:val="00891DA6"/>
    <w:rsid w:val="00892B84"/>
    <w:rsid w:val="00894289"/>
    <w:rsid w:val="008965C5"/>
    <w:rsid w:val="008967A8"/>
    <w:rsid w:val="008A3E5D"/>
    <w:rsid w:val="008A6E88"/>
    <w:rsid w:val="008A7644"/>
    <w:rsid w:val="008B091F"/>
    <w:rsid w:val="008B09EB"/>
    <w:rsid w:val="008B1D0E"/>
    <w:rsid w:val="008B3D44"/>
    <w:rsid w:val="008B706B"/>
    <w:rsid w:val="008C05F4"/>
    <w:rsid w:val="008C329F"/>
    <w:rsid w:val="008C6AF0"/>
    <w:rsid w:val="008C6C2D"/>
    <w:rsid w:val="008C7EA1"/>
    <w:rsid w:val="008D0C90"/>
    <w:rsid w:val="008D1BC5"/>
    <w:rsid w:val="008D1E5C"/>
    <w:rsid w:val="008D233F"/>
    <w:rsid w:val="008D374E"/>
    <w:rsid w:val="008D669E"/>
    <w:rsid w:val="008E194C"/>
    <w:rsid w:val="008E2BEE"/>
    <w:rsid w:val="008E4246"/>
    <w:rsid w:val="008E5742"/>
    <w:rsid w:val="008E5AF8"/>
    <w:rsid w:val="008E74EF"/>
    <w:rsid w:val="008F37DD"/>
    <w:rsid w:val="008F383B"/>
    <w:rsid w:val="008F5145"/>
    <w:rsid w:val="008F5C70"/>
    <w:rsid w:val="008F736E"/>
    <w:rsid w:val="008F742F"/>
    <w:rsid w:val="00900AF7"/>
    <w:rsid w:val="00901BB8"/>
    <w:rsid w:val="009025C1"/>
    <w:rsid w:val="00905644"/>
    <w:rsid w:val="009101CB"/>
    <w:rsid w:val="009119C1"/>
    <w:rsid w:val="00911BC8"/>
    <w:rsid w:val="00913232"/>
    <w:rsid w:val="00913240"/>
    <w:rsid w:val="00913CDE"/>
    <w:rsid w:val="00914D51"/>
    <w:rsid w:val="00915C8A"/>
    <w:rsid w:val="00916683"/>
    <w:rsid w:val="009170C6"/>
    <w:rsid w:val="009179E8"/>
    <w:rsid w:val="009240EC"/>
    <w:rsid w:val="00924E32"/>
    <w:rsid w:val="00924F7B"/>
    <w:rsid w:val="009251A4"/>
    <w:rsid w:val="00925739"/>
    <w:rsid w:val="0092581B"/>
    <w:rsid w:val="00925A9E"/>
    <w:rsid w:val="00925ED0"/>
    <w:rsid w:val="00926CD6"/>
    <w:rsid w:val="00927EDB"/>
    <w:rsid w:val="009301A2"/>
    <w:rsid w:val="00932143"/>
    <w:rsid w:val="0093414E"/>
    <w:rsid w:val="009348E8"/>
    <w:rsid w:val="00937D48"/>
    <w:rsid w:val="00942885"/>
    <w:rsid w:val="00942C75"/>
    <w:rsid w:val="00942C8E"/>
    <w:rsid w:val="00942D7E"/>
    <w:rsid w:val="009440AD"/>
    <w:rsid w:val="009448D9"/>
    <w:rsid w:val="009452A9"/>
    <w:rsid w:val="00945446"/>
    <w:rsid w:val="009457F0"/>
    <w:rsid w:val="00945E04"/>
    <w:rsid w:val="009535E2"/>
    <w:rsid w:val="00956158"/>
    <w:rsid w:val="00957B4C"/>
    <w:rsid w:val="009616A4"/>
    <w:rsid w:val="00961A33"/>
    <w:rsid w:val="00963E37"/>
    <w:rsid w:val="00966FC0"/>
    <w:rsid w:val="0096768C"/>
    <w:rsid w:val="00970379"/>
    <w:rsid w:val="00970F99"/>
    <w:rsid w:val="00973343"/>
    <w:rsid w:val="00974669"/>
    <w:rsid w:val="00975103"/>
    <w:rsid w:val="00975A18"/>
    <w:rsid w:val="0097754F"/>
    <w:rsid w:val="00980E07"/>
    <w:rsid w:val="00981122"/>
    <w:rsid w:val="0098176D"/>
    <w:rsid w:val="00983EBB"/>
    <w:rsid w:val="009862FE"/>
    <w:rsid w:val="0098692C"/>
    <w:rsid w:val="00986B65"/>
    <w:rsid w:val="00987672"/>
    <w:rsid w:val="00992B3C"/>
    <w:rsid w:val="00994A5D"/>
    <w:rsid w:val="009950B5"/>
    <w:rsid w:val="0099585F"/>
    <w:rsid w:val="00995907"/>
    <w:rsid w:val="009A5637"/>
    <w:rsid w:val="009A5C4C"/>
    <w:rsid w:val="009A6E83"/>
    <w:rsid w:val="009B196D"/>
    <w:rsid w:val="009B25F4"/>
    <w:rsid w:val="009B26CD"/>
    <w:rsid w:val="009B3B79"/>
    <w:rsid w:val="009B3CA3"/>
    <w:rsid w:val="009B40A3"/>
    <w:rsid w:val="009B5B62"/>
    <w:rsid w:val="009B6C4E"/>
    <w:rsid w:val="009C019A"/>
    <w:rsid w:val="009C0395"/>
    <w:rsid w:val="009C17E3"/>
    <w:rsid w:val="009C199B"/>
    <w:rsid w:val="009C1D09"/>
    <w:rsid w:val="009C1DE1"/>
    <w:rsid w:val="009C2A36"/>
    <w:rsid w:val="009C2D26"/>
    <w:rsid w:val="009C3346"/>
    <w:rsid w:val="009C370A"/>
    <w:rsid w:val="009C5593"/>
    <w:rsid w:val="009D4D9E"/>
    <w:rsid w:val="009D5FC5"/>
    <w:rsid w:val="009D67BD"/>
    <w:rsid w:val="009D6F8F"/>
    <w:rsid w:val="009D7266"/>
    <w:rsid w:val="009D72E0"/>
    <w:rsid w:val="009D7C3A"/>
    <w:rsid w:val="009E2324"/>
    <w:rsid w:val="009E542B"/>
    <w:rsid w:val="009E69D5"/>
    <w:rsid w:val="009F012A"/>
    <w:rsid w:val="009F1BB0"/>
    <w:rsid w:val="009F2101"/>
    <w:rsid w:val="009F2FB7"/>
    <w:rsid w:val="009F3A2B"/>
    <w:rsid w:val="009F3B95"/>
    <w:rsid w:val="009F450A"/>
    <w:rsid w:val="009F6158"/>
    <w:rsid w:val="009F66DE"/>
    <w:rsid w:val="00A018D5"/>
    <w:rsid w:val="00A01BA1"/>
    <w:rsid w:val="00A02CF9"/>
    <w:rsid w:val="00A02DAE"/>
    <w:rsid w:val="00A03326"/>
    <w:rsid w:val="00A06B27"/>
    <w:rsid w:val="00A07ACD"/>
    <w:rsid w:val="00A10A2F"/>
    <w:rsid w:val="00A11733"/>
    <w:rsid w:val="00A12CA0"/>
    <w:rsid w:val="00A12CD7"/>
    <w:rsid w:val="00A12DD4"/>
    <w:rsid w:val="00A13811"/>
    <w:rsid w:val="00A1429D"/>
    <w:rsid w:val="00A14774"/>
    <w:rsid w:val="00A15396"/>
    <w:rsid w:val="00A16656"/>
    <w:rsid w:val="00A2099E"/>
    <w:rsid w:val="00A23855"/>
    <w:rsid w:val="00A23D48"/>
    <w:rsid w:val="00A23E14"/>
    <w:rsid w:val="00A242DE"/>
    <w:rsid w:val="00A262AD"/>
    <w:rsid w:val="00A30FB8"/>
    <w:rsid w:val="00A30FD2"/>
    <w:rsid w:val="00A31D2B"/>
    <w:rsid w:val="00A324DC"/>
    <w:rsid w:val="00A32A2C"/>
    <w:rsid w:val="00A349ED"/>
    <w:rsid w:val="00A37D29"/>
    <w:rsid w:val="00A41E34"/>
    <w:rsid w:val="00A4384D"/>
    <w:rsid w:val="00A439FF"/>
    <w:rsid w:val="00A450FA"/>
    <w:rsid w:val="00A474FD"/>
    <w:rsid w:val="00A5148F"/>
    <w:rsid w:val="00A52842"/>
    <w:rsid w:val="00A5366E"/>
    <w:rsid w:val="00A537E0"/>
    <w:rsid w:val="00A554A9"/>
    <w:rsid w:val="00A56879"/>
    <w:rsid w:val="00A571CC"/>
    <w:rsid w:val="00A62024"/>
    <w:rsid w:val="00A62F34"/>
    <w:rsid w:val="00A63755"/>
    <w:rsid w:val="00A63771"/>
    <w:rsid w:val="00A66CAB"/>
    <w:rsid w:val="00A709A9"/>
    <w:rsid w:val="00A70FD7"/>
    <w:rsid w:val="00A72065"/>
    <w:rsid w:val="00A75D03"/>
    <w:rsid w:val="00A771D3"/>
    <w:rsid w:val="00A77912"/>
    <w:rsid w:val="00A80943"/>
    <w:rsid w:val="00A81008"/>
    <w:rsid w:val="00A81235"/>
    <w:rsid w:val="00A81874"/>
    <w:rsid w:val="00A82C2D"/>
    <w:rsid w:val="00A84246"/>
    <w:rsid w:val="00A85D76"/>
    <w:rsid w:val="00A87CCC"/>
    <w:rsid w:val="00A90408"/>
    <w:rsid w:val="00A90E57"/>
    <w:rsid w:val="00A91804"/>
    <w:rsid w:val="00A934C7"/>
    <w:rsid w:val="00A956E7"/>
    <w:rsid w:val="00A960EE"/>
    <w:rsid w:val="00A968E3"/>
    <w:rsid w:val="00A971DE"/>
    <w:rsid w:val="00A97680"/>
    <w:rsid w:val="00A9786F"/>
    <w:rsid w:val="00AA0A4A"/>
    <w:rsid w:val="00AA0B4C"/>
    <w:rsid w:val="00AA24A6"/>
    <w:rsid w:val="00AA28C0"/>
    <w:rsid w:val="00AA3439"/>
    <w:rsid w:val="00AA42A4"/>
    <w:rsid w:val="00AA43AB"/>
    <w:rsid w:val="00AA5202"/>
    <w:rsid w:val="00AA552D"/>
    <w:rsid w:val="00AA58AB"/>
    <w:rsid w:val="00AA675B"/>
    <w:rsid w:val="00AA759B"/>
    <w:rsid w:val="00AA7993"/>
    <w:rsid w:val="00AB00B9"/>
    <w:rsid w:val="00AB1352"/>
    <w:rsid w:val="00AB23A2"/>
    <w:rsid w:val="00AB266C"/>
    <w:rsid w:val="00AB28CA"/>
    <w:rsid w:val="00AB2FA6"/>
    <w:rsid w:val="00AB3566"/>
    <w:rsid w:val="00AB3CBA"/>
    <w:rsid w:val="00AB44C5"/>
    <w:rsid w:val="00AB4EDE"/>
    <w:rsid w:val="00AB5376"/>
    <w:rsid w:val="00AB721E"/>
    <w:rsid w:val="00AB7BD0"/>
    <w:rsid w:val="00AC1A65"/>
    <w:rsid w:val="00AC7439"/>
    <w:rsid w:val="00AC7493"/>
    <w:rsid w:val="00AD037F"/>
    <w:rsid w:val="00AD1012"/>
    <w:rsid w:val="00AD1178"/>
    <w:rsid w:val="00AD49CC"/>
    <w:rsid w:val="00AD4B29"/>
    <w:rsid w:val="00AD4E80"/>
    <w:rsid w:val="00AD4FF3"/>
    <w:rsid w:val="00AD67FD"/>
    <w:rsid w:val="00AD6C54"/>
    <w:rsid w:val="00AD6DFB"/>
    <w:rsid w:val="00AD7BD7"/>
    <w:rsid w:val="00AD7E1E"/>
    <w:rsid w:val="00AD7E92"/>
    <w:rsid w:val="00AE0883"/>
    <w:rsid w:val="00AE0A8C"/>
    <w:rsid w:val="00AE0D46"/>
    <w:rsid w:val="00AE0E14"/>
    <w:rsid w:val="00AE0F16"/>
    <w:rsid w:val="00AE17A3"/>
    <w:rsid w:val="00AE2FE6"/>
    <w:rsid w:val="00AE35A8"/>
    <w:rsid w:val="00AE5A49"/>
    <w:rsid w:val="00AE5FD5"/>
    <w:rsid w:val="00AE6359"/>
    <w:rsid w:val="00AE7F41"/>
    <w:rsid w:val="00AF1B54"/>
    <w:rsid w:val="00AF223F"/>
    <w:rsid w:val="00AF236D"/>
    <w:rsid w:val="00AF5252"/>
    <w:rsid w:val="00AF5658"/>
    <w:rsid w:val="00B01BED"/>
    <w:rsid w:val="00B0296F"/>
    <w:rsid w:val="00B043BE"/>
    <w:rsid w:val="00B044B2"/>
    <w:rsid w:val="00B05C4E"/>
    <w:rsid w:val="00B0737F"/>
    <w:rsid w:val="00B13411"/>
    <w:rsid w:val="00B13F9B"/>
    <w:rsid w:val="00B16BD5"/>
    <w:rsid w:val="00B17357"/>
    <w:rsid w:val="00B21855"/>
    <w:rsid w:val="00B21A88"/>
    <w:rsid w:val="00B21CE2"/>
    <w:rsid w:val="00B2430E"/>
    <w:rsid w:val="00B249CC"/>
    <w:rsid w:val="00B259FC"/>
    <w:rsid w:val="00B25BA8"/>
    <w:rsid w:val="00B26EC2"/>
    <w:rsid w:val="00B2706A"/>
    <w:rsid w:val="00B2726D"/>
    <w:rsid w:val="00B3143A"/>
    <w:rsid w:val="00B32CA5"/>
    <w:rsid w:val="00B352A3"/>
    <w:rsid w:val="00B37EA6"/>
    <w:rsid w:val="00B41B6F"/>
    <w:rsid w:val="00B42D99"/>
    <w:rsid w:val="00B43465"/>
    <w:rsid w:val="00B437C2"/>
    <w:rsid w:val="00B444D3"/>
    <w:rsid w:val="00B47E7D"/>
    <w:rsid w:val="00B47EB8"/>
    <w:rsid w:val="00B5225F"/>
    <w:rsid w:val="00B53F80"/>
    <w:rsid w:val="00B551D3"/>
    <w:rsid w:val="00B62F86"/>
    <w:rsid w:val="00B63165"/>
    <w:rsid w:val="00B66FC2"/>
    <w:rsid w:val="00B676E4"/>
    <w:rsid w:val="00B67ABC"/>
    <w:rsid w:val="00B71921"/>
    <w:rsid w:val="00B723C0"/>
    <w:rsid w:val="00B72421"/>
    <w:rsid w:val="00B72BAC"/>
    <w:rsid w:val="00B72D0D"/>
    <w:rsid w:val="00B72E85"/>
    <w:rsid w:val="00B73B6F"/>
    <w:rsid w:val="00B74794"/>
    <w:rsid w:val="00B74C6C"/>
    <w:rsid w:val="00B74EF2"/>
    <w:rsid w:val="00B7620A"/>
    <w:rsid w:val="00B76E7C"/>
    <w:rsid w:val="00B80116"/>
    <w:rsid w:val="00B80C4F"/>
    <w:rsid w:val="00B82047"/>
    <w:rsid w:val="00B83F7B"/>
    <w:rsid w:val="00B8714E"/>
    <w:rsid w:val="00B9045A"/>
    <w:rsid w:val="00B92585"/>
    <w:rsid w:val="00B92601"/>
    <w:rsid w:val="00B93380"/>
    <w:rsid w:val="00B95621"/>
    <w:rsid w:val="00B959B5"/>
    <w:rsid w:val="00B96609"/>
    <w:rsid w:val="00B966F2"/>
    <w:rsid w:val="00B96C0F"/>
    <w:rsid w:val="00B974D6"/>
    <w:rsid w:val="00BA053F"/>
    <w:rsid w:val="00BA069D"/>
    <w:rsid w:val="00BA25BE"/>
    <w:rsid w:val="00BA29BA"/>
    <w:rsid w:val="00BA424E"/>
    <w:rsid w:val="00BA51D6"/>
    <w:rsid w:val="00BB16D6"/>
    <w:rsid w:val="00BB3955"/>
    <w:rsid w:val="00BB3D42"/>
    <w:rsid w:val="00BB402F"/>
    <w:rsid w:val="00BB42ED"/>
    <w:rsid w:val="00BB47A7"/>
    <w:rsid w:val="00BB55F8"/>
    <w:rsid w:val="00BB6833"/>
    <w:rsid w:val="00BB6A9E"/>
    <w:rsid w:val="00BB6CBD"/>
    <w:rsid w:val="00BC07C8"/>
    <w:rsid w:val="00BC0CB3"/>
    <w:rsid w:val="00BC1C73"/>
    <w:rsid w:val="00BC5A95"/>
    <w:rsid w:val="00BC65BE"/>
    <w:rsid w:val="00BC673F"/>
    <w:rsid w:val="00BC6CD3"/>
    <w:rsid w:val="00BD0E54"/>
    <w:rsid w:val="00BD1916"/>
    <w:rsid w:val="00BD1E92"/>
    <w:rsid w:val="00BD1F8A"/>
    <w:rsid w:val="00BD2288"/>
    <w:rsid w:val="00BD44C1"/>
    <w:rsid w:val="00BD4A03"/>
    <w:rsid w:val="00BE01F1"/>
    <w:rsid w:val="00BE0CA1"/>
    <w:rsid w:val="00BE207E"/>
    <w:rsid w:val="00BE6ABE"/>
    <w:rsid w:val="00BE7676"/>
    <w:rsid w:val="00BF0877"/>
    <w:rsid w:val="00BF21E8"/>
    <w:rsid w:val="00BF6583"/>
    <w:rsid w:val="00BF65C0"/>
    <w:rsid w:val="00BF6A3D"/>
    <w:rsid w:val="00BF77FD"/>
    <w:rsid w:val="00C001C6"/>
    <w:rsid w:val="00C0037B"/>
    <w:rsid w:val="00C00660"/>
    <w:rsid w:val="00C010DC"/>
    <w:rsid w:val="00C01EB1"/>
    <w:rsid w:val="00C020C7"/>
    <w:rsid w:val="00C02545"/>
    <w:rsid w:val="00C03DE4"/>
    <w:rsid w:val="00C06E5A"/>
    <w:rsid w:val="00C07BD5"/>
    <w:rsid w:val="00C10DCA"/>
    <w:rsid w:val="00C11A7F"/>
    <w:rsid w:val="00C12937"/>
    <w:rsid w:val="00C13633"/>
    <w:rsid w:val="00C16A10"/>
    <w:rsid w:val="00C16C3D"/>
    <w:rsid w:val="00C17332"/>
    <w:rsid w:val="00C20768"/>
    <w:rsid w:val="00C22572"/>
    <w:rsid w:val="00C229C7"/>
    <w:rsid w:val="00C238C6"/>
    <w:rsid w:val="00C23E5C"/>
    <w:rsid w:val="00C255BB"/>
    <w:rsid w:val="00C25B77"/>
    <w:rsid w:val="00C32287"/>
    <w:rsid w:val="00C32897"/>
    <w:rsid w:val="00C37C02"/>
    <w:rsid w:val="00C40E1A"/>
    <w:rsid w:val="00C4229C"/>
    <w:rsid w:val="00C424B6"/>
    <w:rsid w:val="00C426F9"/>
    <w:rsid w:val="00C454F0"/>
    <w:rsid w:val="00C45F69"/>
    <w:rsid w:val="00C460DA"/>
    <w:rsid w:val="00C47AD9"/>
    <w:rsid w:val="00C50A6E"/>
    <w:rsid w:val="00C50B9D"/>
    <w:rsid w:val="00C6037E"/>
    <w:rsid w:val="00C60A86"/>
    <w:rsid w:val="00C6698D"/>
    <w:rsid w:val="00C66DA5"/>
    <w:rsid w:val="00C67134"/>
    <w:rsid w:val="00C671CA"/>
    <w:rsid w:val="00C677FC"/>
    <w:rsid w:val="00C70121"/>
    <w:rsid w:val="00C722FA"/>
    <w:rsid w:val="00C7255E"/>
    <w:rsid w:val="00C72C55"/>
    <w:rsid w:val="00C72FC8"/>
    <w:rsid w:val="00C74393"/>
    <w:rsid w:val="00C744FE"/>
    <w:rsid w:val="00C756E1"/>
    <w:rsid w:val="00C7617A"/>
    <w:rsid w:val="00C81765"/>
    <w:rsid w:val="00C81768"/>
    <w:rsid w:val="00C8270C"/>
    <w:rsid w:val="00C85099"/>
    <w:rsid w:val="00C87938"/>
    <w:rsid w:val="00C9002E"/>
    <w:rsid w:val="00C909F4"/>
    <w:rsid w:val="00C93254"/>
    <w:rsid w:val="00C9441F"/>
    <w:rsid w:val="00C95FB8"/>
    <w:rsid w:val="00C962FD"/>
    <w:rsid w:val="00C96743"/>
    <w:rsid w:val="00C97288"/>
    <w:rsid w:val="00CA25E1"/>
    <w:rsid w:val="00CA3BAB"/>
    <w:rsid w:val="00CA4F80"/>
    <w:rsid w:val="00CA71C6"/>
    <w:rsid w:val="00CB1C37"/>
    <w:rsid w:val="00CB1C4D"/>
    <w:rsid w:val="00CB3713"/>
    <w:rsid w:val="00CB572D"/>
    <w:rsid w:val="00CB5ED0"/>
    <w:rsid w:val="00CB5F50"/>
    <w:rsid w:val="00CC029C"/>
    <w:rsid w:val="00CC0420"/>
    <w:rsid w:val="00CC299E"/>
    <w:rsid w:val="00CC41ED"/>
    <w:rsid w:val="00CC505F"/>
    <w:rsid w:val="00CC50E6"/>
    <w:rsid w:val="00CD0FD3"/>
    <w:rsid w:val="00CD183E"/>
    <w:rsid w:val="00CD1EB5"/>
    <w:rsid w:val="00CD1FDC"/>
    <w:rsid w:val="00CD2C02"/>
    <w:rsid w:val="00CD3005"/>
    <w:rsid w:val="00CD4B1D"/>
    <w:rsid w:val="00CD5622"/>
    <w:rsid w:val="00CE0D76"/>
    <w:rsid w:val="00CE1670"/>
    <w:rsid w:val="00CE2326"/>
    <w:rsid w:val="00CE3367"/>
    <w:rsid w:val="00CE423C"/>
    <w:rsid w:val="00CE4C58"/>
    <w:rsid w:val="00CE4D4A"/>
    <w:rsid w:val="00CE53FC"/>
    <w:rsid w:val="00CE54D4"/>
    <w:rsid w:val="00CE5E6C"/>
    <w:rsid w:val="00CE67A7"/>
    <w:rsid w:val="00CF06B8"/>
    <w:rsid w:val="00CF4EA6"/>
    <w:rsid w:val="00CF6278"/>
    <w:rsid w:val="00D00B9E"/>
    <w:rsid w:val="00D02EB9"/>
    <w:rsid w:val="00D04DAC"/>
    <w:rsid w:val="00D06042"/>
    <w:rsid w:val="00D06136"/>
    <w:rsid w:val="00D0651D"/>
    <w:rsid w:val="00D06FC4"/>
    <w:rsid w:val="00D1382B"/>
    <w:rsid w:val="00D20B7E"/>
    <w:rsid w:val="00D223C4"/>
    <w:rsid w:val="00D224F8"/>
    <w:rsid w:val="00D2355D"/>
    <w:rsid w:val="00D23B57"/>
    <w:rsid w:val="00D24C45"/>
    <w:rsid w:val="00D24EC5"/>
    <w:rsid w:val="00D25365"/>
    <w:rsid w:val="00D25E6C"/>
    <w:rsid w:val="00D27C08"/>
    <w:rsid w:val="00D3419B"/>
    <w:rsid w:val="00D34D5D"/>
    <w:rsid w:val="00D3525B"/>
    <w:rsid w:val="00D411F7"/>
    <w:rsid w:val="00D42153"/>
    <w:rsid w:val="00D437CD"/>
    <w:rsid w:val="00D455CA"/>
    <w:rsid w:val="00D45B68"/>
    <w:rsid w:val="00D45CC1"/>
    <w:rsid w:val="00D45F1D"/>
    <w:rsid w:val="00D46A72"/>
    <w:rsid w:val="00D46F64"/>
    <w:rsid w:val="00D47745"/>
    <w:rsid w:val="00D50E3D"/>
    <w:rsid w:val="00D51459"/>
    <w:rsid w:val="00D51ABA"/>
    <w:rsid w:val="00D51B87"/>
    <w:rsid w:val="00D520D0"/>
    <w:rsid w:val="00D52F69"/>
    <w:rsid w:val="00D5527D"/>
    <w:rsid w:val="00D5596E"/>
    <w:rsid w:val="00D5665E"/>
    <w:rsid w:val="00D56A35"/>
    <w:rsid w:val="00D56E87"/>
    <w:rsid w:val="00D6214B"/>
    <w:rsid w:val="00D62A0F"/>
    <w:rsid w:val="00D645CF"/>
    <w:rsid w:val="00D64B40"/>
    <w:rsid w:val="00D650DC"/>
    <w:rsid w:val="00D65BE4"/>
    <w:rsid w:val="00D67C0F"/>
    <w:rsid w:val="00D745EF"/>
    <w:rsid w:val="00D74A58"/>
    <w:rsid w:val="00D74C0D"/>
    <w:rsid w:val="00D7691B"/>
    <w:rsid w:val="00D77684"/>
    <w:rsid w:val="00D77990"/>
    <w:rsid w:val="00D80E21"/>
    <w:rsid w:val="00D8162D"/>
    <w:rsid w:val="00D81867"/>
    <w:rsid w:val="00D83C37"/>
    <w:rsid w:val="00D83CDD"/>
    <w:rsid w:val="00D83CEF"/>
    <w:rsid w:val="00D864E8"/>
    <w:rsid w:val="00D906A4"/>
    <w:rsid w:val="00D9095C"/>
    <w:rsid w:val="00D9146D"/>
    <w:rsid w:val="00D915AE"/>
    <w:rsid w:val="00D91A83"/>
    <w:rsid w:val="00D932CF"/>
    <w:rsid w:val="00D938D5"/>
    <w:rsid w:val="00D93F17"/>
    <w:rsid w:val="00D947EE"/>
    <w:rsid w:val="00D959CF"/>
    <w:rsid w:val="00D9655B"/>
    <w:rsid w:val="00D968A2"/>
    <w:rsid w:val="00DA13CF"/>
    <w:rsid w:val="00DA5AD6"/>
    <w:rsid w:val="00DA7332"/>
    <w:rsid w:val="00DA7B0C"/>
    <w:rsid w:val="00DB0522"/>
    <w:rsid w:val="00DB1C5F"/>
    <w:rsid w:val="00DB2FDF"/>
    <w:rsid w:val="00DB3D21"/>
    <w:rsid w:val="00DC2EC3"/>
    <w:rsid w:val="00DC2EE1"/>
    <w:rsid w:val="00DC346D"/>
    <w:rsid w:val="00DC71FA"/>
    <w:rsid w:val="00DC7772"/>
    <w:rsid w:val="00DD0126"/>
    <w:rsid w:val="00DD0B7A"/>
    <w:rsid w:val="00DD11D4"/>
    <w:rsid w:val="00DD1946"/>
    <w:rsid w:val="00DD301C"/>
    <w:rsid w:val="00DD34BE"/>
    <w:rsid w:val="00DD39E9"/>
    <w:rsid w:val="00DD4410"/>
    <w:rsid w:val="00DD5940"/>
    <w:rsid w:val="00DD5D8C"/>
    <w:rsid w:val="00DD69D3"/>
    <w:rsid w:val="00DE0A7B"/>
    <w:rsid w:val="00DE1153"/>
    <w:rsid w:val="00DE121E"/>
    <w:rsid w:val="00DE2CA2"/>
    <w:rsid w:val="00DE57D4"/>
    <w:rsid w:val="00DE644B"/>
    <w:rsid w:val="00DF04C5"/>
    <w:rsid w:val="00DF0CCA"/>
    <w:rsid w:val="00DF1983"/>
    <w:rsid w:val="00DF1D50"/>
    <w:rsid w:val="00DF2914"/>
    <w:rsid w:val="00DF3067"/>
    <w:rsid w:val="00DF59C6"/>
    <w:rsid w:val="00DF6E4E"/>
    <w:rsid w:val="00DF7858"/>
    <w:rsid w:val="00E00C14"/>
    <w:rsid w:val="00E0217F"/>
    <w:rsid w:val="00E04296"/>
    <w:rsid w:val="00E04A62"/>
    <w:rsid w:val="00E06F3F"/>
    <w:rsid w:val="00E11756"/>
    <w:rsid w:val="00E12674"/>
    <w:rsid w:val="00E14FFD"/>
    <w:rsid w:val="00E1560D"/>
    <w:rsid w:val="00E15C8F"/>
    <w:rsid w:val="00E216D7"/>
    <w:rsid w:val="00E21A97"/>
    <w:rsid w:val="00E225DE"/>
    <w:rsid w:val="00E24826"/>
    <w:rsid w:val="00E26036"/>
    <w:rsid w:val="00E26FE3"/>
    <w:rsid w:val="00E27298"/>
    <w:rsid w:val="00E2773F"/>
    <w:rsid w:val="00E306C4"/>
    <w:rsid w:val="00E32368"/>
    <w:rsid w:val="00E32CA2"/>
    <w:rsid w:val="00E330F4"/>
    <w:rsid w:val="00E35337"/>
    <w:rsid w:val="00E35A38"/>
    <w:rsid w:val="00E37445"/>
    <w:rsid w:val="00E37E66"/>
    <w:rsid w:val="00E426D3"/>
    <w:rsid w:val="00E44A55"/>
    <w:rsid w:val="00E45DCF"/>
    <w:rsid w:val="00E46707"/>
    <w:rsid w:val="00E467D6"/>
    <w:rsid w:val="00E47445"/>
    <w:rsid w:val="00E52848"/>
    <w:rsid w:val="00E56067"/>
    <w:rsid w:val="00E564D2"/>
    <w:rsid w:val="00E57E80"/>
    <w:rsid w:val="00E60D35"/>
    <w:rsid w:val="00E6101C"/>
    <w:rsid w:val="00E6114D"/>
    <w:rsid w:val="00E6249A"/>
    <w:rsid w:val="00E65BD5"/>
    <w:rsid w:val="00E65EBF"/>
    <w:rsid w:val="00E669A5"/>
    <w:rsid w:val="00E66F76"/>
    <w:rsid w:val="00E7332F"/>
    <w:rsid w:val="00E757B6"/>
    <w:rsid w:val="00E77A75"/>
    <w:rsid w:val="00E8030C"/>
    <w:rsid w:val="00E80C9E"/>
    <w:rsid w:val="00E81BB8"/>
    <w:rsid w:val="00E84A3A"/>
    <w:rsid w:val="00E876C4"/>
    <w:rsid w:val="00E87B88"/>
    <w:rsid w:val="00E90039"/>
    <w:rsid w:val="00E90508"/>
    <w:rsid w:val="00E92BE8"/>
    <w:rsid w:val="00E968D3"/>
    <w:rsid w:val="00E9691F"/>
    <w:rsid w:val="00EA2867"/>
    <w:rsid w:val="00EA29DE"/>
    <w:rsid w:val="00EA2B81"/>
    <w:rsid w:val="00EA2DFA"/>
    <w:rsid w:val="00EA40C0"/>
    <w:rsid w:val="00EA5025"/>
    <w:rsid w:val="00EA5893"/>
    <w:rsid w:val="00EA62E0"/>
    <w:rsid w:val="00EA62EC"/>
    <w:rsid w:val="00EB203B"/>
    <w:rsid w:val="00EB3D2D"/>
    <w:rsid w:val="00EB3E32"/>
    <w:rsid w:val="00EB3EED"/>
    <w:rsid w:val="00EB611D"/>
    <w:rsid w:val="00EB72DE"/>
    <w:rsid w:val="00EB77DF"/>
    <w:rsid w:val="00EC0AA6"/>
    <w:rsid w:val="00EC43B8"/>
    <w:rsid w:val="00EC5051"/>
    <w:rsid w:val="00EC680F"/>
    <w:rsid w:val="00EC7171"/>
    <w:rsid w:val="00EC792F"/>
    <w:rsid w:val="00EC7D77"/>
    <w:rsid w:val="00ED0583"/>
    <w:rsid w:val="00ED23FD"/>
    <w:rsid w:val="00ED36A8"/>
    <w:rsid w:val="00ED5996"/>
    <w:rsid w:val="00ED5E20"/>
    <w:rsid w:val="00ED70FB"/>
    <w:rsid w:val="00ED77D4"/>
    <w:rsid w:val="00EE1ECC"/>
    <w:rsid w:val="00EE2059"/>
    <w:rsid w:val="00EE20BC"/>
    <w:rsid w:val="00EE2133"/>
    <w:rsid w:val="00EE3B8F"/>
    <w:rsid w:val="00EE45BD"/>
    <w:rsid w:val="00EE6128"/>
    <w:rsid w:val="00EE7252"/>
    <w:rsid w:val="00EE7321"/>
    <w:rsid w:val="00EE7465"/>
    <w:rsid w:val="00EE7CE0"/>
    <w:rsid w:val="00EF11A4"/>
    <w:rsid w:val="00EF26EF"/>
    <w:rsid w:val="00EF38B4"/>
    <w:rsid w:val="00EF4E66"/>
    <w:rsid w:val="00EF502B"/>
    <w:rsid w:val="00EF5CE0"/>
    <w:rsid w:val="00EF607C"/>
    <w:rsid w:val="00EF74FC"/>
    <w:rsid w:val="00F001B8"/>
    <w:rsid w:val="00F00B89"/>
    <w:rsid w:val="00F00B97"/>
    <w:rsid w:val="00F01D8D"/>
    <w:rsid w:val="00F0398B"/>
    <w:rsid w:val="00F078F0"/>
    <w:rsid w:val="00F11266"/>
    <w:rsid w:val="00F11D9A"/>
    <w:rsid w:val="00F12D7C"/>
    <w:rsid w:val="00F16D3B"/>
    <w:rsid w:val="00F20128"/>
    <w:rsid w:val="00F20266"/>
    <w:rsid w:val="00F23C88"/>
    <w:rsid w:val="00F25D88"/>
    <w:rsid w:val="00F266D7"/>
    <w:rsid w:val="00F32CEA"/>
    <w:rsid w:val="00F336B8"/>
    <w:rsid w:val="00F33DCE"/>
    <w:rsid w:val="00F3588C"/>
    <w:rsid w:val="00F40B04"/>
    <w:rsid w:val="00F422EA"/>
    <w:rsid w:val="00F42473"/>
    <w:rsid w:val="00F42914"/>
    <w:rsid w:val="00F4371A"/>
    <w:rsid w:val="00F45619"/>
    <w:rsid w:val="00F508D7"/>
    <w:rsid w:val="00F51322"/>
    <w:rsid w:val="00F53151"/>
    <w:rsid w:val="00F53B36"/>
    <w:rsid w:val="00F55882"/>
    <w:rsid w:val="00F57052"/>
    <w:rsid w:val="00F577B9"/>
    <w:rsid w:val="00F57F58"/>
    <w:rsid w:val="00F61A10"/>
    <w:rsid w:val="00F63507"/>
    <w:rsid w:val="00F64710"/>
    <w:rsid w:val="00F6503D"/>
    <w:rsid w:val="00F6582E"/>
    <w:rsid w:val="00F70BB2"/>
    <w:rsid w:val="00F716C1"/>
    <w:rsid w:val="00F73DC7"/>
    <w:rsid w:val="00F758A7"/>
    <w:rsid w:val="00F768A7"/>
    <w:rsid w:val="00F81242"/>
    <w:rsid w:val="00F83056"/>
    <w:rsid w:val="00F84CF4"/>
    <w:rsid w:val="00F91810"/>
    <w:rsid w:val="00F91889"/>
    <w:rsid w:val="00FA300F"/>
    <w:rsid w:val="00FA4CE2"/>
    <w:rsid w:val="00FA526E"/>
    <w:rsid w:val="00FA7A3E"/>
    <w:rsid w:val="00FB0FE4"/>
    <w:rsid w:val="00FB13AC"/>
    <w:rsid w:val="00FB164A"/>
    <w:rsid w:val="00FB20EC"/>
    <w:rsid w:val="00FB212D"/>
    <w:rsid w:val="00FB2919"/>
    <w:rsid w:val="00FB3870"/>
    <w:rsid w:val="00FB44C9"/>
    <w:rsid w:val="00FB4938"/>
    <w:rsid w:val="00FC0588"/>
    <w:rsid w:val="00FC0BDD"/>
    <w:rsid w:val="00FC1A17"/>
    <w:rsid w:val="00FC1D9C"/>
    <w:rsid w:val="00FC28E6"/>
    <w:rsid w:val="00FC2C71"/>
    <w:rsid w:val="00FC2EDD"/>
    <w:rsid w:val="00FC519B"/>
    <w:rsid w:val="00FC5B5E"/>
    <w:rsid w:val="00FC6A24"/>
    <w:rsid w:val="00FC6A44"/>
    <w:rsid w:val="00FC775A"/>
    <w:rsid w:val="00FC7F94"/>
    <w:rsid w:val="00FD131E"/>
    <w:rsid w:val="00FD27A8"/>
    <w:rsid w:val="00FD2D89"/>
    <w:rsid w:val="00FD308D"/>
    <w:rsid w:val="00FD3F89"/>
    <w:rsid w:val="00FD4ACF"/>
    <w:rsid w:val="00FD4DA7"/>
    <w:rsid w:val="00FD548B"/>
    <w:rsid w:val="00FD5758"/>
    <w:rsid w:val="00FD6369"/>
    <w:rsid w:val="00FD6384"/>
    <w:rsid w:val="00FD6D0D"/>
    <w:rsid w:val="00FE04B6"/>
    <w:rsid w:val="00FE298C"/>
    <w:rsid w:val="00FE325C"/>
    <w:rsid w:val="00FE3A24"/>
    <w:rsid w:val="00FE48B4"/>
    <w:rsid w:val="00FE4B75"/>
    <w:rsid w:val="00FE4FFB"/>
    <w:rsid w:val="00FE500F"/>
    <w:rsid w:val="00FF1E55"/>
    <w:rsid w:val="00FF1F76"/>
    <w:rsid w:val="00FF39ED"/>
    <w:rsid w:val="00FF3CE0"/>
    <w:rsid w:val="00FF46B1"/>
    <w:rsid w:val="00FF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80d0ee,#b8e3f3,#9dc496,#e4ee81,#76ad6d,#d9e74f,#8093ba,#c8e980"/>
    </o:shapedefaults>
    <o:shapelayout v:ext="edit">
      <o:idmap v:ext="edit" data="1"/>
    </o:shapelayout>
  </w:shapeDefaults>
  <w:doNotEmbedSmartTags/>
  <w:decimalSymbol w:val="."/>
  <w:listSeparator w:val=","/>
  <w14:docId w14:val="0B7B9B89"/>
  <w15:docId w15:val="{8E90179F-4C5D-49DD-8152-C1BF9F4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2039"/>
    <w:pPr>
      <w:spacing w:after="240"/>
    </w:pPr>
    <w:rPr>
      <w:rFonts w:ascii="Arial" w:hAnsi="Arial"/>
      <w:color w:val="000000"/>
      <w:lang w:val="en-CA"/>
    </w:rPr>
  </w:style>
  <w:style w:type="paragraph" w:styleId="Heading1">
    <w:name w:val="heading 1"/>
    <w:next w:val="Normal"/>
    <w:link w:val="Heading1Char"/>
    <w:qFormat/>
    <w:rsid w:val="008522B7"/>
    <w:pPr>
      <w:keepNext/>
      <w:pageBreakBefore/>
      <w:spacing w:after="1600"/>
      <w:outlineLvl w:val="0"/>
    </w:pPr>
    <w:rPr>
      <w:rFonts w:ascii="Times New Roman" w:hAnsi="Times New Roman"/>
      <w:color w:val="002776"/>
      <w:kern w:val="32"/>
      <w:sz w:val="60"/>
      <w:szCs w:val="60"/>
      <w:lang w:val="en-CA"/>
    </w:rPr>
  </w:style>
  <w:style w:type="paragraph" w:styleId="Heading2">
    <w:name w:val="heading 2"/>
    <w:basedOn w:val="Normal"/>
    <w:next w:val="Normal"/>
    <w:link w:val="Heading2Char"/>
    <w:qFormat/>
    <w:rsid w:val="008522B7"/>
    <w:pPr>
      <w:keepNext/>
      <w:spacing w:before="320" w:after="120"/>
      <w:outlineLvl w:val="1"/>
    </w:pPr>
    <w:rPr>
      <w:b/>
      <w:color w:val="00A1DE"/>
      <w:sz w:val="24"/>
      <w:szCs w:val="24"/>
    </w:rPr>
  </w:style>
  <w:style w:type="paragraph" w:styleId="Heading3">
    <w:name w:val="heading 3"/>
    <w:basedOn w:val="Normal"/>
    <w:next w:val="Normal"/>
    <w:qFormat/>
    <w:rsid w:val="008522B7"/>
    <w:pPr>
      <w:keepNext/>
      <w:spacing w:before="320" w:after="12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8522B7"/>
    <w:pPr>
      <w:keepNext/>
      <w:spacing w:before="320" w:after="120"/>
      <w:outlineLvl w:val="3"/>
    </w:pPr>
    <w:rPr>
      <w:b/>
      <w:bCs/>
      <w:i/>
      <w:color w:val="auto"/>
      <w:sz w:val="24"/>
      <w:szCs w:val="28"/>
    </w:rPr>
  </w:style>
  <w:style w:type="paragraph" w:styleId="Heading5">
    <w:name w:val="heading 5"/>
    <w:basedOn w:val="Normal"/>
    <w:next w:val="Normal"/>
    <w:uiPriority w:val="9"/>
    <w:qFormat/>
    <w:rsid w:val="008522B7"/>
    <w:pPr>
      <w:keepNext/>
      <w:spacing w:before="320" w:after="120"/>
      <w:outlineLvl w:val="4"/>
    </w:pPr>
    <w:rPr>
      <w:bCs/>
      <w:i/>
      <w:iCs/>
      <w:color w:val="auto"/>
      <w:sz w:val="24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8522B7"/>
    <w:pPr>
      <w:keepNext/>
      <w:spacing w:before="120" w:after="120"/>
      <w:outlineLvl w:val="5"/>
    </w:pPr>
    <w:rPr>
      <w:rFonts w:eastAsia="Times New Roman"/>
      <w:b/>
      <w:bCs/>
      <w:color w:val="auto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8522B7"/>
    <w:pPr>
      <w:keepNext/>
      <w:spacing w:before="120" w:after="120"/>
      <w:outlineLvl w:val="6"/>
    </w:pPr>
    <w:rPr>
      <w:rFonts w:eastAsia="Times New Roman"/>
      <w:color w:val="auto"/>
    </w:rPr>
  </w:style>
  <w:style w:type="paragraph" w:styleId="Heading8">
    <w:name w:val="heading 8"/>
    <w:basedOn w:val="Normal"/>
    <w:next w:val="Normal"/>
    <w:link w:val="Heading8Char"/>
    <w:rsid w:val="008522B7"/>
    <w:pPr>
      <w:outlineLvl w:val="7"/>
    </w:pPr>
  </w:style>
  <w:style w:type="paragraph" w:styleId="Heading9">
    <w:name w:val="heading 9"/>
    <w:basedOn w:val="Normal"/>
    <w:next w:val="Normal"/>
    <w:link w:val="Heading9Char"/>
    <w:rsid w:val="008522B7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09"/>
    <w:rPr>
      <w:rFonts w:ascii="Times New Roman" w:hAnsi="Times New Roman"/>
      <w:color w:val="002776"/>
      <w:kern w:val="32"/>
      <w:sz w:val="60"/>
      <w:szCs w:val="60"/>
      <w:lang w:val="en-CA"/>
    </w:rPr>
  </w:style>
  <w:style w:type="character" w:customStyle="1" w:styleId="Heading2Char">
    <w:name w:val="Heading 2 Char"/>
    <w:basedOn w:val="DefaultParagraphFont"/>
    <w:link w:val="Heading2"/>
    <w:rsid w:val="002C4B09"/>
    <w:rPr>
      <w:rFonts w:ascii="Arial" w:hAnsi="Arial"/>
      <w:b/>
      <w:color w:val="00A1DE"/>
      <w:sz w:val="24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rsid w:val="00C722FA"/>
    <w:rPr>
      <w:rFonts w:ascii="Arial" w:eastAsia="Times New Roman" w:hAnsi="Arial"/>
      <w:b/>
      <w:bCs/>
      <w:szCs w:val="22"/>
      <w:lang w:val="en-CA"/>
    </w:rPr>
  </w:style>
  <w:style w:type="character" w:styleId="Hyperlink">
    <w:name w:val="Hyperlink"/>
    <w:basedOn w:val="DefaultParagraphFont"/>
    <w:uiPriority w:val="99"/>
    <w:rsid w:val="008522B7"/>
    <w:rPr>
      <w:rFonts w:ascii="Arial" w:hAnsi="Arial"/>
      <w:color w:val="002776" w:themeColor="text2"/>
      <w:sz w:val="20"/>
      <w:u w:val="none"/>
    </w:rPr>
  </w:style>
  <w:style w:type="paragraph" w:styleId="Footer">
    <w:name w:val="footer"/>
    <w:basedOn w:val="Normal"/>
    <w:link w:val="FooterChar"/>
    <w:rsid w:val="008522B7"/>
    <w:pPr>
      <w:tabs>
        <w:tab w:val="right" w:pos="9000"/>
        <w:tab w:val="right" w:pos="9360"/>
      </w:tabs>
      <w:spacing w:after="0" w:line="190" w:lineRule="exact"/>
    </w:pPr>
    <w:rPr>
      <w:sz w:val="16"/>
    </w:rPr>
  </w:style>
  <w:style w:type="paragraph" w:customStyle="1" w:styleId="Heading2-Green">
    <w:name w:val="Heading 2 - Green"/>
    <w:basedOn w:val="Normal"/>
    <w:next w:val="Normal"/>
    <w:rsid w:val="008522B7"/>
    <w:pPr>
      <w:keepNext/>
      <w:spacing w:before="320" w:after="120"/>
      <w:outlineLvl w:val="1"/>
    </w:pPr>
    <w:rPr>
      <w:b/>
      <w:color w:val="92D400"/>
      <w:sz w:val="24"/>
      <w:szCs w:val="24"/>
    </w:rPr>
  </w:style>
  <w:style w:type="paragraph" w:styleId="Header">
    <w:name w:val="header"/>
    <w:aliases w:val="Appendix"/>
    <w:basedOn w:val="Normal"/>
    <w:link w:val="HeaderChar"/>
    <w:rsid w:val="008522B7"/>
    <w:pPr>
      <w:tabs>
        <w:tab w:val="right" w:pos="9360"/>
      </w:tabs>
      <w:contextualSpacing/>
    </w:pPr>
  </w:style>
  <w:style w:type="paragraph" w:customStyle="1" w:styleId="TableEntry">
    <w:name w:val="Table Entry"/>
    <w:basedOn w:val="Normal"/>
    <w:link w:val="TableEntryChar"/>
    <w:qFormat/>
    <w:rsid w:val="008522B7"/>
    <w:pPr>
      <w:spacing w:before="60" w:after="60"/>
    </w:pPr>
    <w:rPr>
      <w:sz w:val="16"/>
      <w:szCs w:val="24"/>
    </w:rPr>
  </w:style>
  <w:style w:type="character" w:styleId="FollowedHyperlink">
    <w:name w:val="FollowedHyperlink"/>
    <w:basedOn w:val="DefaultParagraphFont"/>
    <w:rsid w:val="008522B7"/>
    <w:rPr>
      <w:rFonts w:ascii="Arial" w:hAnsi="Arial"/>
      <w:color w:val="6C9E00" w:themeColor="accent2" w:themeShade="BF"/>
      <w:sz w:val="20"/>
      <w:szCs w:val="36"/>
    </w:rPr>
  </w:style>
  <w:style w:type="table" w:styleId="TableGrid">
    <w:name w:val="Table Grid"/>
    <w:basedOn w:val="TableNormal"/>
    <w:uiPriority w:val="59"/>
    <w:rsid w:val="008522B7"/>
    <w:rPr>
      <w:rFonts w:ascii="Arial" w:hAnsi="Arial"/>
    </w:rPr>
    <w:tblPr>
      <w:tblBorders>
        <w:top w:val="single" w:sz="4" w:space="0" w:color="002776" w:themeColor="accent1"/>
        <w:bottom w:val="single" w:sz="4" w:space="0" w:color="002776" w:themeColor="accent1"/>
        <w:insideH w:val="single" w:sz="4" w:space="0" w:color="002776" w:themeColor="accent1"/>
      </w:tblBorders>
      <w:tblCellMar>
        <w:left w:w="58" w:type="dxa"/>
        <w:right w:w="58" w:type="dxa"/>
      </w:tblCellMar>
    </w:tblPr>
    <w:tcPr>
      <w:shd w:val="clear" w:color="auto" w:fill="auto"/>
    </w:tcPr>
  </w:style>
  <w:style w:type="paragraph" w:customStyle="1" w:styleId="Style1">
    <w:name w:val="Style 1"/>
    <w:basedOn w:val="Heading1"/>
    <w:next w:val="Normal"/>
    <w:link w:val="Style1Char"/>
    <w:qFormat/>
    <w:rsid w:val="008522B7"/>
    <w:pPr>
      <w:outlineLvl w:val="9"/>
    </w:pPr>
  </w:style>
  <w:style w:type="character" w:customStyle="1" w:styleId="Style1Char">
    <w:name w:val="Style 1 Char"/>
    <w:basedOn w:val="Heading1Char"/>
    <w:link w:val="Style1"/>
    <w:rsid w:val="00BA424E"/>
    <w:rPr>
      <w:rFonts w:ascii="Times New Roman" w:hAnsi="Times New Roman"/>
      <w:color w:val="002776"/>
      <w:kern w:val="32"/>
      <w:sz w:val="60"/>
      <w:szCs w:val="60"/>
      <w:lang w:val="en-CA"/>
    </w:rPr>
  </w:style>
  <w:style w:type="paragraph" w:customStyle="1" w:styleId="CaptionSource">
    <w:name w:val="Caption Source"/>
    <w:basedOn w:val="Captionbody"/>
    <w:next w:val="Normal"/>
    <w:rsid w:val="008522B7"/>
    <w:pPr>
      <w:spacing w:after="200"/>
    </w:pPr>
    <w:rPr>
      <w:sz w:val="14"/>
    </w:rPr>
  </w:style>
  <w:style w:type="paragraph" w:customStyle="1" w:styleId="PulloutQuote">
    <w:name w:val="Pullout Quote"/>
    <w:next w:val="Normal"/>
    <w:qFormat/>
    <w:rsid w:val="008522B7"/>
    <w:pPr>
      <w:pBdr>
        <w:top w:val="single" w:sz="4" w:space="4" w:color="00A1DE"/>
      </w:pBdr>
      <w:suppressAutoHyphens/>
      <w:spacing w:after="320" w:line="380" w:lineRule="exact"/>
    </w:pPr>
    <w:rPr>
      <w:rFonts w:ascii="Times New Roman" w:hAnsi="Times New Roman"/>
      <w:color w:val="00A1DE"/>
      <w:sz w:val="32"/>
      <w:lang w:val="en-CA"/>
    </w:rPr>
  </w:style>
  <w:style w:type="character" w:styleId="FootnoteReference">
    <w:name w:val="footnote reference"/>
    <w:basedOn w:val="DefaultParagraphFont"/>
    <w:semiHidden/>
    <w:rsid w:val="008522B7"/>
    <w:rPr>
      <w:rFonts w:ascii="Times New Roman" w:hAnsi="Times New Roman"/>
      <w:sz w:val="16"/>
      <w:vertAlign w:val="superscript"/>
    </w:rPr>
  </w:style>
  <w:style w:type="paragraph" w:styleId="FootnoteText">
    <w:name w:val="footnote text"/>
    <w:basedOn w:val="Normal"/>
    <w:link w:val="FootnoteTextChar"/>
    <w:semiHidden/>
    <w:rsid w:val="008522B7"/>
    <w:pPr>
      <w:spacing w:after="0"/>
    </w:pPr>
    <w:rPr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22B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4E0"/>
    <w:rPr>
      <w:rFonts w:ascii="Tahoma" w:hAnsi="Tahoma" w:cs="Tahoma"/>
      <w:color w:val="000000"/>
      <w:sz w:val="16"/>
      <w:szCs w:val="16"/>
      <w:lang w:val="en-CA"/>
    </w:rPr>
  </w:style>
  <w:style w:type="paragraph" w:customStyle="1" w:styleId="Heading2-Greendk">
    <w:name w:val="Heading 2 - Green dk"/>
    <w:basedOn w:val="Normal"/>
    <w:next w:val="Normal"/>
    <w:rsid w:val="008522B7"/>
    <w:pPr>
      <w:keepNext/>
      <w:spacing w:before="320" w:after="120"/>
      <w:outlineLvl w:val="1"/>
    </w:pPr>
    <w:rPr>
      <w:b/>
      <w:color w:val="3C8A2E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095B2E"/>
    <w:rPr>
      <w:rFonts w:ascii="Arial" w:hAnsi="Arial"/>
      <w:color w:val="000000"/>
      <w:sz w:val="16"/>
      <w:lang w:val="en-CA"/>
    </w:rPr>
  </w:style>
  <w:style w:type="paragraph" w:styleId="BalloonText">
    <w:name w:val="Balloon Text"/>
    <w:basedOn w:val="Normal"/>
    <w:link w:val="BalloonTextChar"/>
    <w:unhideWhenUsed/>
    <w:rsid w:val="008522B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22B7"/>
    <w:rPr>
      <w:rFonts w:ascii="Tahoma" w:hAnsi="Tahoma" w:cs="Tahoma"/>
      <w:color w:val="000000"/>
      <w:sz w:val="16"/>
      <w:szCs w:val="1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rsid w:val="00AB2FA6"/>
    <w:rPr>
      <w:rFonts w:ascii="Arial" w:eastAsia="Times New Roman" w:hAnsi="Arial"/>
      <w:lang w:val="en-CA"/>
    </w:rPr>
  </w:style>
  <w:style w:type="character" w:customStyle="1" w:styleId="Heading8Char">
    <w:name w:val="Heading 8 Char"/>
    <w:basedOn w:val="DefaultParagraphFont"/>
    <w:link w:val="Heading8"/>
    <w:rsid w:val="00AB2FA6"/>
    <w:rPr>
      <w:rFonts w:ascii="Arial" w:hAnsi="Arial"/>
      <w:color w:val="000000"/>
      <w:lang w:val="en-CA"/>
    </w:rPr>
  </w:style>
  <w:style w:type="character" w:customStyle="1" w:styleId="Heading9Char">
    <w:name w:val="Heading 9 Char"/>
    <w:basedOn w:val="DefaultParagraphFont"/>
    <w:link w:val="Heading9"/>
    <w:rsid w:val="00AB2FA6"/>
    <w:rPr>
      <w:rFonts w:ascii="Arial" w:hAnsi="Arial"/>
      <w:color w:val="000000"/>
      <w:lang w:val="en-CA"/>
    </w:rPr>
  </w:style>
  <w:style w:type="paragraph" w:styleId="TOC1">
    <w:name w:val="toc 1"/>
    <w:basedOn w:val="Normal"/>
    <w:uiPriority w:val="39"/>
    <w:rsid w:val="008522B7"/>
    <w:pPr>
      <w:tabs>
        <w:tab w:val="right" w:leader="dot" w:pos="9360"/>
      </w:tabs>
      <w:spacing w:before="180" w:after="60"/>
    </w:pPr>
    <w:rPr>
      <w:rFonts w:eastAsia="Times New Roman"/>
      <w:bCs/>
      <w:noProof/>
      <w:szCs w:val="60"/>
    </w:rPr>
  </w:style>
  <w:style w:type="paragraph" w:customStyle="1" w:styleId="TOC">
    <w:name w:val="TOC"/>
    <w:next w:val="Normal"/>
    <w:rsid w:val="008522B7"/>
    <w:pPr>
      <w:pageBreakBefore/>
      <w:spacing w:after="1600"/>
    </w:pPr>
    <w:rPr>
      <w:rFonts w:ascii="Times New Roman" w:hAnsi="Times New Roman"/>
      <w:noProof/>
      <w:color w:val="002776"/>
      <w:kern w:val="32"/>
      <w:sz w:val="60"/>
      <w:szCs w:val="60"/>
      <w:lang w:val="en-CA"/>
    </w:rPr>
  </w:style>
  <w:style w:type="paragraph" w:customStyle="1" w:styleId="LetterText">
    <w:name w:val="Letter Text"/>
    <w:link w:val="LetterTextChar"/>
    <w:qFormat/>
    <w:rsid w:val="008522B7"/>
    <w:pPr>
      <w:spacing w:after="220"/>
    </w:pPr>
    <w:rPr>
      <w:rFonts w:ascii="Times New Roman" w:hAnsi="Times New Roman"/>
      <w:sz w:val="22"/>
      <w:lang w:val="en-CA"/>
    </w:rPr>
  </w:style>
  <w:style w:type="character" w:styleId="Emphasis">
    <w:name w:val="Emphasis"/>
    <w:basedOn w:val="DefaultParagraphFont"/>
    <w:uiPriority w:val="20"/>
    <w:rsid w:val="008522B7"/>
    <w:rPr>
      <w:i/>
      <w:iCs/>
      <w:lang w:val="en-CA"/>
    </w:rPr>
  </w:style>
  <w:style w:type="paragraph" w:styleId="TOC2">
    <w:name w:val="toc 2"/>
    <w:basedOn w:val="Normal"/>
    <w:next w:val="Normal"/>
    <w:uiPriority w:val="39"/>
    <w:unhideWhenUsed/>
    <w:rsid w:val="008522B7"/>
    <w:pPr>
      <w:tabs>
        <w:tab w:val="right" w:pos="360"/>
        <w:tab w:val="right" w:leader="dot" w:pos="9350"/>
      </w:tabs>
      <w:spacing w:before="180" w:after="60"/>
      <w:ind w:left="360"/>
    </w:pPr>
    <w:rPr>
      <w:noProof/>
    </w:rPr>
  </w:style>
  <w:style w:type="paragraph" w:customStyle="1" w:styleId="LetterTextBold">
    <w:name w:val="Letter Text Bold"/>
    <w:basedOn w:val="LetterText"/>
    <w:next w:val="LetterText"/>
    <w:rsid w:val="008522B7"/>
    <w:rPr>
      <w:b/>
      <w:bCs/>
    </w:rPr>
  </w:style>
  <w:style w:type="paragraph" w:styleId="List">
    <w:name w:val="List"/>
    <w:basedOn w:val="Normal"/>
    <w:rsid w:val="008522B7"/>
    <w:pPr>
      <w:spacing w:after="120"/>
      <w:ind w:left="173"/>
    </w:pPr>
  </w:style>
  <w:style w:type="paragraph" w:customStyle="1" w:styleId="Style2">
    <w:name w:val="Style 2"/>
    <w:basedOn w:val="Heading2"/>
    <w:next w:val="Normal"/>
    <w:link w:val="Style2Char"/>
    <w:qFormat/>
    <w:rsid w:val="008522B7"/>
    <w:pPr>
      <w:outlineLvl w:val="9"/>
    </w:pPr>
  </w:style>
  <w:style w:type="paragraph" w:customStyle="1" w:styleId="Style3">
    <w:name w:val="Style 3"/>
    <w:basedOn w:val="Heading3"/>
    <w:next w:val="Normal"/>
    <w:rsid w:val="008522B7"/>
    <w:pPr>
      <w:outlineLvl w:val="9"/>
    </w:pPr>
  </w:style>
  <w:style w:type="paragraph" w:styleId="TOC3">
    <w:name w:val="toc 3"/>
    <w:basedOn w:val="Normal"/>
    <w:next w:val="Normal"/>
    <w:uiPriority w:val="39"/>
    <w:unhideWhenUsed/>
    <w:rsid w:val="008522B7"/>
    <w:pPr>
      <w:tabs>
        <w:tab w:val="right" w:leader="dot" w:pos="9350"/>
      </w:tabs>
      <w:spacing w:before="180" w:after="60"/>
      <w:ind w:left="720"/>
    </w:pPr>
    <w:rPr>
      <w:noProof/>
    </w:rPr>
  </w:style>
  <w:style w:type="paragraph" w:styleId="TOC4">
    <w:name w:val="toc 4"/>
    <w:basedOn w:val="Normal"/>
    <w:next w:val="Normal"/>
    <w:uiPriority w:val="39"/>
    <w:unhideWhenUsed/>
    <w:rsid w:val="008522B7"/>
    <w:pPr>
      <w:tabs>
        <w:tab w:val="left" w:pos="2340"/>
        <w:tab w:val="right" w:leader="dot" w:pos="9350"/>
      </w:tabs>
      <w:spacing w:before="180" w:after="60"/>
      <w:ind w:left="1080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8522B7"/>
    <w:pPr>
      <w:tabs>
        <w:tab w:val="right" w:leader="dot" w:pos="9350"/>
      </w:tabs>
      <w:spacing w:before="180" w:after="60"/>
      <w:ind w:left="1440"/>
    </w:pPr>
    <w:rPr>
      <w:noProof/>
    </w:rPr>
  </w:style>
  <w:style w:type="paragraph" w:styleId="ListNumber">
    <w:name w:val="List Number"/>
    <w:basedOn w:val="Normal"/>
    <w:uiPriority w:val="99"/>
    <w:unhideWhenUsed/>
    <w:qFormat/>
    <w:rsid w:val="00AD1178"/>
    <w:pPr>
      <w:numPr>
        <w:numId w:val="9"/>
      </w:numPr>
      <w:contextualSpacing/>
    </w:pPr>
  </w:style>
  <w:style w:type="paragraph" w:customStyle="1" w:styleId="TableEntryBold">
    <w:name w:val="Table Entry Bold"/>
    <w:basedOn w:val="TableEntry"/>
    <w:next w:val="TableEntry"/>
    <w:rsid w:val="008522B7"/>
    <w:rPr>
      <w:b/>
    </w:rPr>
  </w:style>
  <w:style w:type="paragraph" w:customStyle="1" w:styleId="TableHeadingGreen">
    <w:name w:val="Table Heading Green"/>
    <w:basedOn w:val="Tableheading"/>
    <w:rsid w:val="008522B7"/>
    <w:rPr>
      <w:color w:val="92D400"/>
    </w:rPr>
  </w:style>
  <w:style w:type="paragraph" w:styleId="TOC6">
    <w:name w:val="toc 6"/>
    <w:basedOn w:val="Normal"/>
    <w:next w:val="Normal"/>
    <w:uiPriority w:val="39"/>
    <w:rsid w:val="008522B7"/>
    <w:pPr>
      <w:tabs>
        <w:tab w:val="right" w:leader="dot" w:pos="9350"/>
      </w:tabs>
      <w:spacing w:before="240" w:after="120"/>
      <w:ind w:left="1800"/>
    </w:pPr>
    <w:rPr>
      <w:noProof/>
    </w:rPr>
  </w:style>
  <w:style w:type="paragraph" w:styleId="TOC7">
    <w:name w:val="toc 7"/>
    <w:basedOn w:val="Normal"/>
    <w:next w:val="Normal"/>
    <w:uiPriority w:val="39"/>
    <w:rsid w:val="008522B7"/>
    <w:pPr>
      <w:tabs>
        <w:tab w:val="right" w:leader="dot" w:pos="9350"/>
      </w:tabs>
      <w:spacing w:before="240" w:after="120"/>
      <w:ind w:left="2160"/>
    </w:pPr>
    <w:rPr>
      <w:noProof/>
    </w:rPr>
  </w:style>
  <w:style w:type="paragraph" w:styleId="TOC8">
    <w:name w:val="toc 8"/>
    <w:basedOn w:val="Normal"/>
    <w:next w:val="Normal"/>
    <w:autoRedefine/>
    <w:semiHidden/>
    <w:rsid w:val="008522B7"/>
    <w:pPr>
      <w:ind w:left="1260"/>
    </w:pPr>
  </w:style>
  <w:style w:type="paragraph" w:styleId="TOC9">
    <w:name w:val="toc 9"/>
    <w:basedOn w:val="Normal"/>
    <w:next w:val="Normal"/>
    <w:autoRedefine/>
    <w:semiHidden/>
    <w:rsid w:val="008522B7"/>
    <w:pPr>
      <w:ind w:left="1440"/>
    </w:pPr>
  </w:style>
  <w:style w:type="paragraph" w:styleId="EndnoteText">
    <w:name w:val="endnote text"/>
    <w:basedOn w:val="Normal"/>
    <w:link w:val="EndnoteTextChar"/>
    <w:uiPriority w:val="99"/>
    <w:unhideWhenUsed/>
    <w:rsid w:val="008522B7"/>
    <w:pPr>
      <w:spacing w:after="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rsid w:val="00390555"/>
    <w:rPr>
      <w:rFonts w:ascii="Arial" w:hAnsi="Arial"/>
      <w:color w:val="000000"/>
      <w:sz w:val="16"/>
      <w:lang w:val="en-CA"/>
    </w:rPr>
  </w:style>
  <w:style w:type="table" w:styleId="LightList-Accent3">
    <w:name w:val="Light List Accent 3"/>
    <w:basedOn w:val="TableNormal"/>
    <w:uiPriority w:val="61"/>
    <w:rsid w:val="008522B7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Borders>
        <w:top w:val="single" w:sz="8" w:space="0" w:color="00A1DE" w:themeColor="accent3"/>
        <w:left w:val="single" w:sz="8" w:space="0" w:color="00A1DE" w:themeColor="accent3"/>
        <w:bottom w:val="single" w:sz="8" w:space="0" w:color="00A1DE" w:themeColor="accent3"/>
        <w:right w:val="single" w:sz="8" w:space="0" w:color="00A1D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1D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1DE" w:themeColor="accent3"/>
          <w:left w:val="single" w:sz="8" w:space="0" w:color="00A1DE" w:themeColor="accent3"/>
          <w:bottom w:val="single" w:sz="8" w:space="0" w:color="00A1DE" w:themeColor="accent3"/>
          <w:right w:val="single" w:sz="8" w:space="0" w:color="00A1D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1DE" w:themeColor="accent3"/>
          <w:left w:val="single" w:sz="8" w:space="0" w:color="00A1DE" w:themeColor="accent3"/>
          <w:bottom w:val="single" w:sz="8" w:space="0" w:color="00A1DE" w:themeColor="accent3"/>
          <w:right w:val="single" w:sz="8" w:space="0" w:color="00A1DE" w:themeColor="accent3"/>
        </w:tcBorders>
      </w:tcPr>
    </w:tblStylePr>
    <w:tblStylePr w:type="band1Horz">
      <w:tblPr/>
      <w:tcPr>
        <w:tcBorders>
          <w:top w:val="single" w:sz="8" w:space="0" w:color="00A1DE" w:themeColor="accent3"/>
          <w:left w:val="single" w:sz="8" w:space="0" w:color="00A1DE" w:themeColor="accent3"/>
          <w:bottom w:val="single" w:sz="8" w:space="0" w:color="00A1DE" w:themeColor="accent3"/>
          <w:right w:val="single" w:sz="8" w:space="0" w:color="00A1DE" w:themeColor="accent3"/>
        </w:tcBorders>
      </w:tcPr>
    </w:tblStylePr>
  </w:style>
  <w:style w:type="paragraph" w:styleId="BodyText">
    <w:name w:val="Body Text"/>
    <w:basedOn w:val="Normal"/>
    <w:link w:val="BodyTextChar"/>
    <w:unhideWhenUsed/>
    <w:rsid w:val="008522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13B0"/>
    <w:rPr>
      <w:rFonts w:ascii="Arial" w:hAnsi="Arial"/>
      <w:color w:val="000000"/>
      <w:lang w:val="en-CA"/>
    </w:rPr>
  </w:style>
  <w:style w:type="paragraph" w:customStyle="1" w:styleId="Captionbody">
    <w:name w:val="Caption body"/>
    <w:next w:val="Normal"/>
    <w:rsid w:val="008522B7"/>
    <w:pPr>
      <w:spacing w:after="60"/>
    </w:pPr>
    <w:rPr>
      <w:rFonts w:ascii="Arial" w:hAnsi="Arial"/>
      <w:color w:val="000000"/>
      <w:sz w:val="18"/>
      <w:lang w:val="en-CA"/>
    </w:rPr>
  </w:style>
  <w:style w:type="paragraph" w:customStyle="1" w:styleId="Captionheading">
    <w:name w:val="Caption heading"/>
    <w:basedOn w:val="Captionbody"/>
    <w:next w:val="Normal"/>
    <w:rsid w:val="008522B7"/>
    <w:rPr>
      <w:b/>
    </w:rPr>
  </w:style>
  <w:style w:type="paragraph" w:customStyle="1" w:styleId="Coverheadingblue">
    <w:name w:val="Cover heading blue"/>
    <w:basedOn w:val="Normal"/>
    <w:next w:val="Normal"/>
    <w:rsid w:val="008522B7"/>
    <w:pPr>
      <w:spacing w:line="700" w:lineRule="exact"/>
    </w:pPr>
    <w:rPr>
      <w:rFonts w:ascii="Times New Roman" w:hAnsi="Times New Roman"/>
      <w:color w:val="002776"/>
      <w:sz w:val="64"/>
      <w:szCs w:val="70"/>
    </w:rPr>
  </w:style>
  <w:style w:type="paragraph" w:customStyle="1" w:styleId="Coverheadingblue2">
    <w:name w:val="Cover heading blue 2&quot;"/>
    <w:next w:val="Normal"/>
    <w:rsid w:val="008522B7"/>
    <w:pPr>
      <w:spacing w:before="80" w:after="200" w:line="700" w:lineRule="exact"/>
      <w:ind w:left="2880"/>
    </w:pPr>
    <w:rPr>
      <w:rFonts w:ascii="Times New Roman" w:hAnsi="Times New Roman"/>
      <w:color w:val="002776"/>
      <w:kern w:val="28"/>
      <w:sz w:val="64"/>
      <w:szCs w:val="64"/>
      <w:lang w:val="en-CA"/>
    </w:rPr>
  </w:style>
  <w:style w:type="paragraph" w:customStyle="1" w:styleId="Coverheadinggreen">
    <w:name w:val="Cover heading green"/>
    <w:basedOn w:val="Coverheadingblue"/>
    <w:next w:val="Normal"/>
    <w:rsid w:val="008522B7"/>
    <w:rPr>
      <w:color w:val="92D400"/>
    </w:rPr>
  </w:style>
  <w:style w:type="paragraph" w:customStyle="1" w:styleId="Coverheadinggreen2">
    <w:name w:val="Cover heading green 2&quot;"/>
    <w:next w:val="Normal"/>
    <w:rsid w:val="008522B7"/>
    <w:pPr>
      <w:spacing w:before="80" w:after="200" w:line="700" w:lineRule="exact"/>
      <w:ind w:left="2880"/>
    </w:pPr>
    <w:rPr>
      <w:rFonts w:ascii="Times New Roman" w:hAnsi="Times New Roman"/>
      <w:color w:val="92D400"/>
      <w:kern w:val="28"/>
      <w:sz w:val="64"/>
      <w:szCs w:val="64"/>
      <w:lang w:val="en-CA"/>
    </w:rPr>
  </w:style>
  <w:style w:type="paragraph" w:customStyle="1" w:styleId="Coversubheading">
    <w:name w:val="Cover sub heading"/>
    <w:basedOn w:val="Normal"/>
    <w:next w:val="Normal"/>
    <w:rsid w:val="008522B7"/>
    <w:pPr>
      <w:contextualSpacing/>
    </w:pPr>
    <w:rPr>
      <w:b/>
      <w:color w:val="002776"/>
    </w:rPr>
  </w:style>
  <w:style w:type="paragraph" w:customStyle="1" w:styleId="Legalcopy">
    <w:name w:val="Legal copy"/>
    <w:basedOn w:val="Normal"/>
    <w:rsid w:val="00D9655B"/>
    <w:pPr>
      <w:spacing w:after="160"/>
    </w:pPr>
    <w:rPr>
      <w:sz w:val="16"/>
      <w:lang w:bidi="en-US"/>
    </w:rPr>
  </w:style>
  <w:style w:type="paragraph" w:customStyle="1" w:styleId="Letterbullet">
    <w:name w:val="Letter bullet"/>
    <w:basedOn w:val="LetterText"/>
    <w:qFormat/>
    <w:rsid w:val="008522B7"/>
    <w:pPr>
      <w:numPr>
        <w:numId w:val="1"/>
      </w:numPr>
      <w:adjustRightInd w:val="0"/>
      <w:snapToGrid w:val="0"/>
      <w:spacing w:before="80" w:after="80"/>
    </w:pPr>
    <w:rPr>
      <w:color w:val="000000"/>
    </w:rPr>
  </w:style>
  <w:style w:type="paragraph" w:styleId="NormalWeb">
    <w:name w:val="Normal (Web)"/>
    <w:basedOn w:val="Normal"/>
    <w:uiPriority w:val="99"/>
    <w:unhideWhenUsed/>
    <w:rsid w:val="008522B7"/>
    <w:rPr>
      <w:rFonts w:ascii="Times New Roman" w:hAnsi="Times New Roman"/>
      <w:sz w:val="24"/>
      <w:szCs w:val="24"/>
    </w:rPr>
  </w:style>
  <w:style w:type="paragraph" w:customStyle="1" w:styleId="Normalbold">
    <w:name w:val="Normal bold"/>
    <w:basedOn w:val="Normal"/>
    <w:next w:val="Normal"/>
    <w:rsid w:val="008522B7"/>
    <w:rPr>
      <w:b/>
    </w:rPr>
  </w:style>
  <w:style w:type="paragraph" w:customStyle="1" w:styleId="Officeaddress">
    <w:name w:val="Office address"/>
    <w:rsid w:val="008522B7"/>
    <w:pPr>
      <w:spacing w:line="180" w:lineRule="exact"/>
    </w:pPr>
    <w:rPr>
      <w:rFonts w:ascii="Arial" w:hAnsi="Arial"/>
      <w:color w:val="002776"/>
      <w:sz w:val="15"/>
      <w:lang w:val="en-CA"/>
    </w:rPr>
  </w:style>
  <w:style w:type="paragraph" w:customStyle="1" w:styleId="Paragraphheader">
    <w:name w:val="Paragraph header"/>
    <w:basedOn w:val="Normal"/>
    <w:next w:val="Normal"/>
    <w:qFormat/>
    <w:rsid w:val="008522B7"/>
    <w:pPr>
      <w:keepNext/>
      <w:keepLines/>
      <w:spacing w:after="0"/>
    </w:pPr>
    <w:rPr>
      <w:rFonts w:eastAsia="Times New Roman"/>
      <w:b/>
    </w:rPr>
  </w:style>
  <w:style w:type="paragraph" w:customStyle="1" w:styleId="Resumebullet">
    <w:name w:val="Resume bullet"/>
    <w:basedOn w:val="Normal"/>
    <w:rsid w:val="00AD1178"/>
    <w:pPr>
      <w:numPr>
        <w:numId w:val="2"/>
      </w:numPr>
      <w:spacing w:after="120"/>
      <w:contextualSpacing/>
    </w:pPr>
  </w:style>
  <w:style w:type="paragraph" w:customStyle="1" w:styleId="Resumebullet2">
    <w:name w:val="Resume bullet 2"/>
    <w:basedOn w:val="Normal"/>
    <w:qFormat/>
    <w:rsid w:val="00AD1178"/>
    <w:pPr>
      <w:numPr>
        <w:numId w:val="3"/>
      </w:numPr>
      <w:spacing w:after="120"/>
      <w:contextualSpacing/>
    </w:pPr>
  </w:style>
  <w:style w:type="paragraph" w:customStyle="1" w:styleId="Resumeheadinginfo">
    <w:name w:val="Resume heading info"/>
    <w:basedOn w:val="Normal"/>
    <w:next w:val="Normal"/>
    <w:rsid w:val="008522B7"/>
    <w:pPr>
      <w:keepNext/>
      <w:spacing w:after="0"/>
    </w:pPr>
    <w:rPr>
      <w:b/>
    </w:rPr>
  </w:style>
  <w:style w:type="paragraph" w:customStyle="1" w:styleId="Resumename">
    <w:name w:val="Resume name"/>
    <w:basedOn w:val="Normal"/>
    <w:next w:val="Normal"/>
    <w:qFormat/>
    <w:rsid w:val="008522B7"/>
    <w:pPr>
      <w:keepNext/>
      <w:pageBreakBefore/>
      <w:snapToGrid w:val="0"/>
      <w:spacing w:after="640"/>
    </w:pPr>
    <w:rPr>
      <w:rFonts w:ascii="Times New Roman" w:eastAsia="Times New Roman" w:hAnsi="Times New Roman"/>
      <w:color w:val="002776"/>
      <w:sz w:val="44"/>
      <w:szCs w:val="44"/>
    </w:rPr>
  </w:style>
  <w:style w:type="paragraph" w:customStyle="1" w:styleId="Resumename15">
    <w:name w:val="Resume name 1.5&quot;"/>
    <w:basedOn w:val="Resumename"/>
    <w:next w:val="Normal"/>
    <w:rsid w:val="008522B7"/>
    <w:pPr>
      <w:ind w:left="2160"/>
    </w:pPr>
  </w:style>
  <w:style w:type="paragraph" w:customStyle="1" w:styleId="Resumetext">
    <w:name w:val="Resume text"/>
    <w:basedOn w:val="Normal"/>
    <w:link w:val="ResumetextChar"/>
    <w:qFormat/>
    <w:rsid w:val="008522B7"/>
  </w:style>
  <w:style w:type="paragraph" w:customStyle="1" w:styleId="Tablebullet1">
    <w:name w:val="Table bullet 1"/>
    <w:basedOn w:val="Normal"/>
    <w:link w:val="Tablebullet1Char"/>
    <w:qFormat/>
    <w:rsid w:val="008522B7"/>
    <w:pPr>
      <w:numPr>
        <w:numId w:val="4"/>
      </w:numPr>
      <w:spacing w:before="60" w:after="60"/>
    </w:pPr>
    <w:rPr>
      <w:sz w:val="16"/>
      <w:szCs w:val="16"/>
    </w:rPr>
  </w:style>
  <w:style w:type="paragraph" w:customStyle="1" w:styleId="Tablebullet2">
    <w:name w:val="Table bullet 2"/>
    <w:basedOn w:val="Normal"/>
    <w:qFormat/>
    <w:rsid w:val="008522B7"/>
    <w:pPr>
      <w:numPr>
        <w:numId w:val="5"/>
      </w:numPr>
      <w:spacing w:before="60" w:after="60"/>
    </w:pPr>
    <w:rPr>
      <w:sz w:val="16"/>
    </w:rPr>
  </w:style>
  <w:style w:type="paragraph" w:customStyle="1" w:styleId="Tableheading">
    <w:name w:val="Table heading"/>
    <w:basedOn w:val="Normal"/>
    <w:qFormat/>
    <w:rsid w:val="008522B7"/>
    <w:pPr>
      <w:spacing w:before="60" w:after="60"/>
      <w:jc w:val="center"/>
    </w:pPr>
    <w:rPr>
      <w:b/>
      <w:bCs/>
      <w:color w:val="FFFFFF"/>
      <w:sz w:val="18"/>
      <w:szCs w:val="18"/>
    </w:rPr>
  </w:style>
  <w:style w:type="paragraph" w:customStyle="1" w:styleId="Tableheadingleft">
    <w:name w:val="Table heading left"/>
    <w:basedOn w:val="Tableheading"/>
    <w:rsid w:val="008522B7"/>
    <w:pPr>
      <w:jc w:val="left"/>
    </w:pPr>
  </w:style>
  <w:style w:type="paragraph" w:customStyle="1" w:styleId="Tablesub-heading">
    <w:name w:val="Table sub-heading"/>
    <w:basedOn w:val="TableEntry"/>
    <w:next w:val="Normal"/>
    <w:rsid w:val="008522B7"/>
    <w:rPr>
      <w:b/>
    </w:rPr>
  </w:style>
  <w:style w:type="paragraph" w:customStyle="1" w:styleId="Webaddress">
    <w:name w:val="Web address"/>
    <w:basedOn w:val="Normal"/>
    <w:next w:val="Normal"/>
    <w:rsid w:val="008522B7"/>
    <w:pPr>
      <w:spacing w:before="320" w:after="120"/>
    </w:pPr>
    <w:rPr>
      <w:b/>
      <w:color w:val="auto"/>
      <w:sz w:val="24"/>
      <w:szCs w:val="24"/>
    </w:rPr>
  </w:style>
  <w:style w:type="paragraph" w:styleId="ListBullet">
    <w:name w:val="List Bullet"/>
    <w:basedOn w:val="Normal"/>
    <w:uiPriority w:val="99"/>
    <w:unhideWhenUsed/>
    <w:qFormat/>
    <w:rsid w:val="00AD1178"/>
    <w:pPr>
      <w:numPr>
        <w:numId w:val="6"/>
      </w:numPr>
      <w:contextualSpacing/>
    </w:pPr>
    <w:rPr>
      <w:lang w:val="en-US"/>
    </w:rPr>
  </w:style>
  <w:style w:type="paragraph" w:styleId="ListBullet2">
    <w:name w:val="List Bullet 2"/>
    <w:basedOn w:val="Normal"/>
    <w:uiPriority w:val="99"/>
    <w:unhideWhenUsed/>
    <w:rsid w:val="00AD1178"/>
    <w:pPr>
      <w:numPr>
        <w:numId w:val="7"/>
      </w:numPr>
      <w:contextualSpacing/>
    </w:pPr>
    <w:rPr>
      <w:lang w:val="en-US"/>
    </w:rPr>
  </w:style>
  <w:style w:type="paragraph" w:styleId="ListBullet3">
    <w:name w:val="List Bullet 3"/>
    <w:basedOn w:val="Normal"/>
    <w:uiPriority w:val="99"/>
    <w:unhideWhenUsed/>
    <w:rsid w:val="00AD1178"/>
    <w:pPr>
      <w:numPr>
        <w:numId w:val="8"/>
      </w:numPr>
      <w:contextualSpacing/>
    </w:pPr>
    <w:rPr>
      <w:lang w:val="en-US"/>
    </w:rPr>
  </w:style>
  <w:style w:type="paragraph" w:styleId="ListNumber2">
    <w:name w:val="List Number 2"/>
    <w:basedOn w:val="Normal"/>
    <w:uiPriority w:val="99"/>
    <w:unhideWhenUsed/>
    <w:rsid w:val="00AD1178"/>
    <w:pPr>
      <w:numPr>
        <w:numId w:val="10"/>
      </w:numPr>
      <w:contextualSpacing/>
    </w:pPr>
    <w:rPr>
      <w:lang w:val="en-US"/>
    </w:rPr>
  </w:style>
  <w:style w:type="paragraph" w:styleId="ListNumber3">
    <w:name w:val="List Number 3"/>
    <w:basedOn w:val="Normal"/>
    <w:uiPriority w:val="99"/>
    <w:unhideWhenUsed/>
    <w:rsid w:val="00AD1178"/>
    <w:pPr>
      <w:numPr>
        <w:numId w:val="11"/>
      </w:numPr>
      <w:contextualSpacing/>
    </w:pPr>
    <w:rPr>
      <w:lang w:val="en-US"/>
    </w:rPr>
  </w:style>
  <w:style w:type="paragraph" w:styleId="ListNumber4">
    <w:name w:val="List Number 4"/>
    <w:basedOn w:val="Normal"/>
    <w:unhideWhenUsed/>
    <w:rsid w:val="00AD1178"/>
    <w:pPr>
      <w:numPr>
        <w:numId w:val="12"/>
      </w:numPr>
      <w:contextualSpacing/>
    </w:pPr>
    <w:rPr>
      <w:lang w:val="en-US"/>
    </w:rPr>
  </w:style>
  <w:style w:type="paragraph" w:customStyle="1" w:styleId="AddressDetails">
    <w:name w:val="AddressDetails"/>
    <w:basedOn w:val="Normal"/>
    <w:qFormat/>
    <w:rsid w:val="009119C1"/>
    <w:pPr>
      <w:tabs>
        <w:tab w:val="left" w:pos="9072"/>
      </w:tabs>
      <w:spacing w:after="0" w:line="180" w:lineRule="exact"/>
    </w:pPr>
    <w:rPr>
      <w:rFonts w:eastAsia="Times New Roman"/>
      <w:color w:val="auto"/>
      <w:sz w:val="15"/>
      <w:szCs w:val="24"/>
      <w:lang w:val="en-US"/>
    </w:rPr>
  </w:style>
  <w:style w:type="character" w:customStyle="1" w:styleId="LetterTextChar">
    <w:name w:val="Letter Text Char"/>
    <w:link w:val="LetterText"/>
    <w:locked/>
    <w:rsid w:val="008B09EB"/>
    <w:rPr>
      <w:rFonts w:ascii="Times New Roman" w:hAnsi="Times New Roman"/>
      <w:sz w:val="22"/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8B0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9E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9EB"/>
    <w:rPr>
      <w:rFonts w:ascii="Arial" w:hAnsi="Arial"/>
      <w:color w:val="00000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09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09EB"/>
    <w:rPr>
      <w:rFonts w:ascii="Arial" w:hAnsi="Arial"/>
      <w:b/>
      <w:bCs/>
      <w:color w:val="000000"/>
      <w:lang w:val="en-CA"/>
    </w:rPr>
  </w:style>
  <w:style w:type="paragraph" w:styleId="ListParagraph">
    <w:name w:val="List Paragraph"/>
    <w:aliases w:val="Lettre d'introduction,List Paragraph1,List Paragraph - bullets,Use Case List Paragraph,b1,Equipment,List_TIS,Figure_name,Numbered Indented Text,lp1,List Paragraph11,List Paragraph Char Char Char,List Paragraph Char Char,Number_1,new,Ref,3"/>
    <w:basedOn w:val="Normal"/>
    <w:link w:val="ListParagraphChar"/>
    <w:uiPriority w:val="34"/>
    <w:qFormat/>
    <w:rsid w:val="00CE54D4"/>
    <w:pPr>
      <w:ind w:left="720"/>
      <w:contextualSpacing/>
    </w:pPr>
  </w:style>
  <w:style w:type="character" w:customStyle="1" w:styleId="TableEntryChar">
    <w:name w:val="Table Entry Char"/>
    <w:basedOn w:val="DefaultParagraphFont"/>
    <w:link w:val="TableEntry"/>
    <w:locked/>
    <w:rsid w:val="006709F2"/>
    <w:rPr>
      <w:rFonts w:ascii="Arial" w:hAnsi="Arial"/>
      <w:color w:val="000000"/>
      <w:sz w:val="16"/>
      <w:szCs w:val="24"/>
      <w:lang w:val="en-CA"/>
    </w:rPr>
  </w:style>
  <w:style w:type="paragraph" w:customStyle="1" w:styleId="Style10">
    <w:name w:val="Style1"/>
    <w:basedOn w:val="Normal"/>
    <w:rsid w:val="00AA759B"/>
    <w:pPr>
      <w:tabs>
        <w:tab w:val="num" w:pos="0"/>
      </w:tabs>
      <w:spacing w:after="180"/>
      <w:ind w:left="709" w:hanging="709"/>
    </w:pPr>
    <w:rPr>
      <w:rFonts w:ascii="Times New Roman" w:eastAsia="Times New Roman" w:hAnsi="Times New Roman"/>
      <w:color w:val="auto"/>
      <w:sz w:val="22"/>
      <w:szCs w:val="24"/>
      <w:lang w:val="en-US"/>
    </w:rPr>
  </w:style>
  <w:style w:type="paragraph" w:customStyle="1" w:styleId="ResName">
    <w:name w:val="Res Name"/>
    <w:rsid w:val="00AA759B"/>
    <w:rPr>
      <w:rFonts w:ascii="Times New Roman" w:eastAsia="Times New Roman" w:hAnsi="Times New Roman"/>
      <w:noProof/>
      <w:color w:val="333399"/>
      <w:sz w:val="50"/>
      <w:szCs w:val="24"/>
    </w:rPr>
  </w:style>
  <w:style w:type="paragraph" w:customStyle="1" w:styleId="ListBullet21">
    <w:name w:val="List Bullet 21"/>
    <w:basedOn w:val="Normal"/>
    <w:qFormat/>
    <w:rsid w:val="004E122B"/>
    <w:pPr>
      <w:numPr>
        <w:numId w:val="13"/>
      </w:numPr>
      <w:spacing w:after="0"/>
    </w:pPr>
    <w:rPr>
      <w:rFonts w:ascii="Times New Roman" w:hAnsi="Times New Roman"/>
      <w:sz w:val="22"/>
    </w:rPr>
  </w:style>
  <w:style w:type="paragraph" w:styleId="Revision">
    <w:name w:val="Revision"/>
    <w:hidden/>
    <w:uiPriority w:val="99"/>
    <w:semiHidden/>
    <w:rsid w:val="00146CCA"/>
    <w:rPr>
      <w:rFonts w:ascii="Arial" w:hAnsi="Arial"/>
      <w:color w:val="000000"/>
      <w:lang w:val="en-CA"/>
    </w:rPr>
  </w:style>
  <w:style w:type="paragraph" w:customStyle="1" w:styleId="Resumetext0pt">
    <w:name w:val="Resume text 0 pt"/>
    <w:basedOn w:val="Normal"/>
    <w:qFormat/>
    <w:rsid w:val="007F041F"/>
    <w:pPr>
      <w:spacing w:after="0"/>
    </w:pPr>
  </w:style>
  <w:style w:type="paragraph" w:customStyle="1" w:styleId="Hiddentext">
    <w:name w:val="Hidden text"/>
    <w:basedOn w:val="Normal"/>
    <w:qFormat/>
    <w:rsid w:val="007F041F"/>
    <w:pPr>
      <w:spacing w:after="0"/>
    </w:pPr>
    <w:rPr>
      <w:vanish/>
      <w:sz w:val="16"/>
      <w:szCs w:val="16"/>
    </w:rPr>
  </w:style>
  <w:style w:type="paragraph" w:customStyle="1" w:styleId="Bodycopy">
    <w:name w:val="Body copy"/>
    <w:basedOn w:val="Normal"/>
    <w:link w:val="BodycopyChar"/>
    <w:rsid w:val="007F041F"/>
    <w:pPr>
      <w:spacing w:line="220" w:lineRule="exact"/>
    </w:pPr>
    <w:rPr>
      <w:color w:val="auto"/>
      <w:sz w:val="19"/>
      <w:lang w:val="en-GB"/>
    </w:rPr>
  </w:style>
  <w:style w:type="character" w:customStyle="1" w:styleId="BodycopyChar">
    <w:name w:val="Body copy Char"/>
    <w:basedOn w:val="DefaultParagraphFont"/>
    <w:link w:val="Bodycopy"/>
    <w:rsid w:val="007F041F"/>
    <w:rPr>
      <w:rFonts w:ascii="Arial" w:hAnsi="Arial"/>
      <w:sz w:val="19"/>
      <w:lang w:val="en-GB"/>
    </w:rPr>
  </w:style>
  <w:style w:type="paragraph" w:customStyle="1" w:styleId="Textonormal">
    <w:name w:val="Texto normal"/>
    <w:basedOn w:val="Normal"/>
    <w:qFormat/>
    <w:rsid w:val="007F041F"/>
    <w:pPr>
      <w:spacing w:line="280" w:lineRule="exact"/>
    </w:pPr>
    <w:rPr>
      <w:rFonts w:eastAsia="Times New Roman"/>
      <w:color w:val="auto"/>
      <w:lang w:val="es-CO"/>
    </w:rPr>
  </w:style>
  <w:style w:type="paragraph" w:customStyle="1" w:styleId="BodyTextEmail">
    <w:name w:val="Body Text Email"/>
    <w:rsid w:val="00253664"/>
    <w:rPr>
      <w:rFonts w:ascii="Arial" w:eastAsia="Times New Roman" w:hAnsi="Arial" w:cs="Arial"/>
    </w:rPr>
  </w:style>
  <w:style w:type="paragraph" w:styleId="BodyText2">
    <w:name w:val="Body Text 2"/>
    <w:basedOn w:val="Normal"/>
    <w:link w:val="BodyText2Char"/>
    <w:rsid w:val="00253664"/>
    <w:pPr>
      <w:spacing w:before="120" w:after="120" w:line="480" w:lineRule="auto"/>
    </w:pPr>
    <w:rPr>
      <w:rFonts w:ascii="Verdana" w:eastAsia="Times New Roman" w:hAnsi="Verdana"/>
      <w:color w:val="auto"/>
      <w:sz w:val="18"/>
    </w:rPr>
  </w:style>
  <w:style w:type="character" w:customStyle="1" w:styleId="BodyText2Char">
    <w:name w:val="Body Text 2 Char"/>
    <w:basedOn w:val="DefaultParagraphFont"/>
    <w:link w:val="BodyText2"/>
    <w:rsid w:val="00253664"/>
    <w:rPr>
      <w:rFonts w:ascii="Verdana" w:eastAsia="Times New Roman" w:hAnsi="Verdana"/>
      <w:sz w:val="18"/>
      <w:lang w:val="en-CA"/>
    </w:rPr>
  </w:style>
  <w:style w:type="paragraph" w:styleId="BodyText3">
    <w:name w:val="Body Text 3"/>
    <w:basedOn w:val="Normal"/>
    <w:link w:val="BodyText3Char"/>
    <w:rsid w:val="00253664"/>
    <w:pPr>
      <w:spacing w:before="120" w:after="120"/>
    </w:pPr>
    <w:rPr>
      <w:rFonts w:ascii="Verdana" w:eastAsia="Times New Roman" w:hAnsi="Verdana"/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53664"/>
    <w:rPr>
      <w:rFonts w:ascii="Verdana" w:eastAsia="Times New Roman" w:hAnsi="Verdana"/>
      <w:sz w:val="16"/>
      <w:szCs w:val="16"/>
      <w:lang w:val="en-CA"/>
    </w:rPr>
  </w:style>
  <w:style w:type="paragraph" w:customStyle="1" w:styleId="ExperSummary">
    <w:name w:val="ExperSummary"/>
    <w:rsid w:val="00253664"/>
    <w:pPr>
      <w:spacing w:before="60" w:after="60"/>
    </w:pPr>
    <w:rPr>
      <w:rFonts w:ascii="Arial" w:eastAsia="Times New Roman" w:hAnsi="Arial"/>
    </w:rPr>
  </w:style>
  <w:style w:type="paragraph" w:customStyle="1" w:styleId="HiddenText0">
    <w:name w:val="HiddenText"/>
    <w:rsid w:val="00253664"/>
    <w:pPr>
      <w:ind w:right="-202"/>
    </w:pPr>
    <w:rPr>
      <w:rFonts w:ascii="Arial Narrow" w:eastAsia="Times New Roman" w:hAnsi="Arial Narrow"/>
      <w:vanish/>
      <w:sz w:val="16"/>
    </w:rPr>
  </w:style>
  <w:style w:type="paragraph" w:customStyle="1" w:styleId="Degree">
    <w:name w:val="Degree"/>
    <w:rsid w:val="00253664"/>
    <w:rPr>
      <w:rFonts w:ascii="Arial" w:eastAsia="Times New Roman" w:hAnsi="Arial"/>
      <w:b/>
      <w:bCs/>
      <w:iCs/>
    </w:rPr>
  </w:style>
  <w:style w:type="paragraph" w:customStyle="1" w:styleId="University">
    <w:name w:val="University"/>
    <w:basedOn w:val="Footer"/>
    <w:rsid w:val="00253664"/>
    <w:pPr>
      <w:tabs>
        <w:tab w:val="clear" w:pos="9000"/>
        <w:tab w:val="clear" w:pos="9360"/>
      </w:tabs>
      <w:spacing w:line="240" w:lineRule="auto"/>
    </w:pPr>
    <w:rPr>
      <w:rFonts w:eastAsia="Times New Roman"/>
      <w:color w:val="auto"/>
      <w:sz w:val="20"/>
      <w:lang w:val="en-US"/>
    </w:rPr>
  </w:style>
  <w:style w:type="paragraph" w:customStyle="1" w:styleId="AdditionalInformation">
    <w:name w:val="Additional Information"/>
    <w:basedOn w:val="ExperSummary"/>
    <w:rsid w:val="00253664"/>
    <w:pPr>
      <w:numPr>
        <w:numId w:val="14"/>
      </w:numPr>
      <w:tabs>
        <w:tab w:val="clear" w:pos="720"/>
      </w:tabs>
      <w:spacing w:before="0" w:after="0"/>
      <w:ind w:left="360"/>
    </w:pPr>
  </w:style>
  <w:style w:type="paragraph" w:customStyle="1" w:styleId="Name">
    <w:name w:val="Name"/>
    <w:rsid w:val="00253664"/>
    <w:pPr>
      <w:tabs>
        <w:tab w:val="left" w:pos="9318"/>
      </w:tabs>
      <w:jc w:val="right"/>
    </w:pPr>
    <w:rPr>
      <w:rFonts w:ascii="Arial" w:eastAsia="Times New Roman" w:hAnsi="Arial"/>
      <w:b/>
      <w:noProof/>
      <w:sz w:val="24"/>
      <w:szCs w:val="24"/>
    </w:rPr>
  </w:style>
  <w:style w:type="paragraph" w:customStyle="1" w:styleId="zDTLogo">
    <w:name w:val="z_D&amp;T_Logo"/>
    <w:rsid w:val="00253664"/>
    <w:pPr>
      <w:framePr w:wrap="notBeside" w:vAnchor="page" w:hAnchor="page" w:x="1305" w:y="1078"/>
      <w:jc w:val="center"/>
    </w:pPr>
    <w:rPr>
      <w:rFonts w:ascii="Arial" w:eastAsia="Times New Roman" w:hAnsi="Arial"/>
      <w:color w:val="000080"/>
      <w:sz w:val="16"/>
    </w:rPr>
  </w:style>
  <w:style w:type="character" w:styleId="PageNumber">
    <w:name w:val="page number"/>
    <w:rsid w:val="00253664"/>
    <w:rPr>
      <w:rFonts w:ascii="Arial" w:hAnsi="Arial"/>
      <w:sz w:val="20"/>
    </w:rPr>
  </w:style>
  <w:style w:type="paragraph" w:customStyle="1" w:styleId="StyleBefore4ptAfter4pt">
    <w:name w:val="Style Before:  4 pt After:  4 pt"/>
    <w:rsid w:val="00253664"/>
    <w:pPr>
      <w:spacing w:before="80" w:after="80"/>
    </w:pPr>
    <w:rPr>
      <w:rFonts w:ascii="Arial" w:eastAsia="Times New Roman" w:hAnsi="Arial"/>
    </w:rPr>
  </w:style>
  <w:style w:type="paragraph" w:customStyle="1" w:styleId="StyleBefore4ptAfter4pt1">
    <w:name w:val="Style Before:  4 pt After:  4 pt1"/>
    <w:rsid w:val="00253664"/>
    <w:pPr>
      <w:spacing w:before="80" w:after="80"/>
    </w:pPr>
    <w:rPr>
      <w:rFonts w:ascii="Arial" w:eastAsia="Times New Roman" w:hAnsi="Arial"/>
    </w:rPr>
  </w:style>
  <w:style w:type="paragraph" w:customStyle="1" w:styleId="StyleBefore4ptAfter4pt2">
    <w:name w:val="Style Before:  4 pt After:  4 pt2"/>
    <w:rsid w:val="00253664"/>
    <w:pPr>
      <w:spacing w:before="80" w:after="80"/>
    </w:pPr>
    <w:rPr>
      <w:rFonts w:ascii="Arial" w:eastAsia="Times New Roman" w:hAnsi="Arial"/>
    </w:rPr>
  </w:style>
  <w:style w:type="paragraph" w:customStyle="1" w:styleId="StyleBefore4ptAfter4pt3">
    <w:name w:val="Style Before:  4 pt After:  4 pt3"/>
    <w:rsid w:val="00253664"/>
    <w:pPr>
      <w:spacing w:before="80" w:after="80"/>
    </w:pPr>
    <w:rPr>
      <w:rFonts w:ascii="Arial" w:eastAsia="Times New Roman" w:hAnsi="Arial"/>
    </w:rPr>
  </w:style>
  <w:style w:type="paragraph" w:customStyle="1" w:styleId="StyleBefore4ptAfter4pt4">
    <w:name w:val="Style Before:  4 pt After:  4 pt4"/>
    <w:basedOn w:val="ExperSummary"/>
    <w:rsid w:val="00253664"/>
    <w:pPr>
      <w:spacing w:before="80" w:after="80"/>
    </w:pPr>
  </w:style>
  <w:style w:type="paragraph" w:customStyle="1" w:styleId="BodyTextResume">
    <w:name w:val="BodyTextResume"/>
    <w:rsid w:val="00253664"/>
    <w:rPr>
      <w:rFonts w:ascii="Arial" w:eastAsia="Times New Roman" w:hAnsi="Arial"/>
    </w:rPr>
  </w:style>
  <w:style w:type="paragraph" w:customStyle="1" w:styleId="ResHeadingInfo">
    <w:name w:val="Res Heading Info"/>
    <w:rsid w:val="00253664"/>
    <w:pPr>
      <w:jc w:val="right"/>
    </w:pPr>
    <w:rPr>
      <w:rFonts w:ascii="Verdana" w:eastAsia="Times New Roman" w:hAnsi="Verdana" w:cs="Arial"/>
      <w:sz w:val="18"/>
    </w:rPr>
  </w:style>
  <w:style w:type="paragraph" w:customStyle="1" w:styleId="ResLine">
    <w:name w:val="Res Line"/>
    <w:rsid w:val="00253664"/>
    <w:pPr>
      <w:pBdr>
        <w:bottom w:val="single" w:sz="4" w:space="1" w:color="auto"/>
      </w:pBdr>
      <w:spacing w:line="80" w:lineRule="exact"/>
      <w:jc w:val="right"/>
    </w:pPr>
    <w:rPr>
      <w:rFonts w:ascii="Arial" w:eastAsia="Times New Roman" w:hAnsi="Arial"/>
    </w:rPr>
  </w:style>
  <w:style w:type="paragraph" w:customStyle="1" w:styleId="ResBodyText">
    <w:name w:val="Res Body Text"/>
    <w:rsid w:val="00253664"/>
    <w:rPr>
      <w:rFonts w:ascii="Arial" w:eastAsia="Times New Roman" w:hAnsi="Arial" w:cs="Arial"/>
    </w:rPr>
  </w:style>
  <w:style w:type="paragraph" w:customStyle="1" w:styleId="ResSectionHeader">
    <w:name w:val="Res Section Header"/>
    <w:rsid w:val="00253664"/>
    <w:pPr>
      <w:keepNext/>
      <w:keepLines/>
      <w:spacing w:before="60" w:after="60"/>
    </w:pPr>
    <w:rPr>
      <w:rFonts w:ascii="Arial" w:eastAsia="Times New Roman" w:hAnsi="Arial"/>
      <w:b/>
    </w:rPr>
  </w:style>
  <w:style w:type="paragraph" w:customStyle="1" w:styleId="ResExpSummary">
    <w:name w:val="Res Exp Summary"/>
    <w:link w:val="ResExpSummaryChar"/>
    <w:rsid w:val="00253664"/>
    <w:pPr>
      <w:spacing w:before="60" w:after="60"/>
    </w:pPr>
    <w:rPr>
      <w:rFonts w:ascii="Verdana" w:eastAsia="Times New Roman" w:hAnsi="Verdana" w:cs="Arial"/>
      <w:sz w:val="18"/>
    </w:rPr>
  </w:style>
  <w:style w:type="paragraph" w:customStyle="1" w:styleId="ResHiddenText">
    <w:name w:val="Res Hidden Text"/>
    <w:rsid w:val="00253664"/>
    <w:pPr>
      <w:ind w:right="-202"/>
    </w:pPr>
    <w:rPr>
      <w:rFonts w:ascii="Arial Narrow" w:eastAsia="Times New Roman" w:hAnsi="Arial Narrow"/>
      <w:vanish/>
      <w:sz w:val="16"/>
    </w:rPr>
  </w:style>
  <w:style w:type="paragraph" w:customStyle="1" w:styleId="ResHeading1">
    <w:name w:val="Res Heading 1"/>
    <w:rsid w:val="00253664"/>
    <w:pPr>
      <w:spacing w:before="60" w:after="60"/>
    </w:pPr>
    <w:rPr>
      <w:rFonts w:ascii="Arial" w:eastAsia="Times New Roman" w:hAnsi="Arial" w:cs="Arial"/>
      <w:b/>
    </w:rPr>
  </w:style>
  <w:style w:type="paragraph" w:customStyle="1" w:styleId="ResDegree">
    <w:name w:val="Res Degree"/>
    <w:rsid w:val="00253664"/>
    <w:pPr>
      <w:keepNext/>
    </w:pPr>
    <w:rPr>
      <w:rFonts w:ascii="Verdana" w:eastAsia="Times New Roman" w:hAnsi="Verdana" w:cs="Arial"/>
      <w:b/>
      <w:bCs/>
      <w:iCs/>
      <w:sz w:val="18"/>
    </w:rPr>
  </w:style>
  <w:style w:type="paragraph" w:customStyle="1" w:styleId="ResUniversity">
    <w:name w:val="Res University"/>
    <w:rsid w:val="00253664"/>
    <w:pPr>
      <w:keepNext/>
    </w:pPr>
    <w:rPr>
      <w:rFonts w:ascii="Verdana" w:eastAsia="Times New Roman" w:hAnsi="Verdana" w:cs="Arial"/>
      <w:sz w:val="18"/>
    </w:rPr>
  </w:style>
  <w:style w:type="paragraph" w:customStyle="1" w:styleId="ResAdditionalInformation">
    <w:name w:val="Res Additional Information"/>
    <w:rsid w:val="00253664"/>
    <w:pPr>
      <w:numPr>
        <w:numId w:val="15"/>
      </w:numPr>
    </w:pPr>
    <w:rPr>
      <w:rFonts w:ascii="Arial" w:eastAsia="Times New Roman" w:hAnsi="Arial" w:cs="Arial"/>
    </w:rPr>
  </w:style>
  <w:style w:type="paragraph" w:customStyle="1" w:styleId="StyleResAdditionalInformationLeft0Firstline0">
    <w:name w:val="Style Res Additional Information + Left:  0&quot; First line:  0&quot;"/>
    <w:basedOn w:val="ResAdditionalInformation"/>
    <w:rsid w:val="00253664"/>
    <w:pPr>
      <w:ind w:left="0" w:firstLine="0"/>
    </w:pPr>
    <w:rPr>
      <w:rFonts w:ascii="Verdana" w:hAnsi="Verdana" w:cs="Times New Roman"/>
      <w:sz w:val="18"/>
    </w:rPr>
  </w:style>
  <w:style w:type="paragraph" w:customStyle="1" w:styleId="StyleResAdditionalInformationLeft0Firstline01">
    <w:name w:val="Style Res Additional Information + Left:  0&quot; First line:  0&quot;1"/>
    <w:basedOn w:val="ResAdditionalInformation"/>
    <w:rsid w:val="00253664"/>
    <w:pPr>
      <w:ind w:left="0" w:firstLine="0"/>
    </w:pPr>
    <w:rPr>
      <w:rFonts w:ascii="Verdana" w:hAnsi="Verdana" w:cs="Times New Roman"/>
      <w:sz w:val="18"/>
    </w:rPr>
  </w:style>
  <w:style w:type="paragraph" w:customStyle="1" w:styleId="StyleResAdditionalInformationLeft0Firstline02">
    <w:name w:val="Style Res Additional Information + Left:  0&quot; First line:  0&quot;2"/>
    <w:basedOn w:val="ResAdditionalInformation"/>
    <w:rsid w:val="00253664"/>
    <w:pPr>
      <w:ind w:left="0" w:firstLine="0"/>
    </w:pPr>
    <w:rPr>
      <w:rFonts w:ascii="Verdana" w:hAnsi="Verdana" w:cs="Times New Roman"/>
      <w:sz w:val="18"/>
    </w:rPr>
  </w:style>
  <w:style w:type="paragraph" w:customStyle="1" w:styleId="StyleResAdditionalInformationLeft0Firstline03">
    <w:name w:val="Style Res Additional Information + Left:  0&quot; First line:  0&quot;3"/>
    <w:basedOn w:val="ResAdditionalInformation"/>
    <w:rsid w:val="00253664"/>
    <w:pPr>
      <w:ind w:left="0" w:firstLine="0"/>
    </w:pPr>
    <w:rPr>
      <w:rFonts w:ascii="Verdana" w:hAnsi="Verdana" w:cs="Times New Roman"/>
      <w:sz w:val="18"/>
    </w:rPr>
  </w:style>
  <w:style w:type="paragraph" w:customStyle="1" w:styleId="StyleResAdditionalInformationLeft0Firstline04">
    <w:name w:val="Style Res Additional Information + Left:  0&quot; First line:  0&quot;4"/>
    <w:basedOn w:val="ResAdditionalInformation"/>
    <w:rsid w:val="00253664"/>
    <w:pPr>
      <w:ind w:left="0" w:firstLine="0"/>
    </w:pPr>
    <w:rPr>
      <w:rFonts w:ascii="Verdana" w:hAnsi="Verdana" w:cs="Times New Roman"/>
      <w:sz w:val="18"/>
    </w:rPr>
  </w:style>
  <w:style w:type="paragraph" w:customStyle="1" w:styleId="StyleResAdditionalInformationLeft0Firstline05">
    <w:name w:val="Style Res Additional Information + Left:  0&quot; First line:  0&quot;5"/>
    <w:basedOn w:val="ResAdditionalInformation"/>
    <w:rsid w:val="00253664"/>
    <w:pPr>
      <w:ind w:left="0" w:firstLine="0"/>
    </w:pPr>
    <w:rPr>
      <w:rFonts w:ascii="Verdana" w:hAnsi="Verdana" w:cs="Times New Roman"/>
      <w:sz w:val="18"/>
    </w:rPr>
  </w:style>
  <w:style w:type="paragraph" w:customStyle="1" w:styleId="StyleResAdditionalInformationLeft0Firstline06">
    <w:name w:val="Style Res Additional Information + Left:  0&quot; First line:  0&quot;6"/>
    <w:basedOn w:val="ResAdditionalInformation"/>
    <w:autoRedefine/>
    <w:rsid w:val="00253664"/>
    <w:pPr>
      <w:ind w:left="0" w:firstLine="0"/>
    </w:pPr>
    <w:rPr>
      <w:rFonts w:ascii="Verdana" w:hAnsi="Verdana" w:cs="Times New Roman"/>
      <w:sz w:val="18"/>
    </w:rPr>
  </w:style>
  <w:style w:type="character" w:customStyle="1" w:styleId="A3">
    <w:name w:val="A3"/>
    <w:rsid w:val="00253664"/>
    <w:rPr>
      <w:rFonts w:ascii="Georgia" w:hAnsi="Georgia" w:cs="Georgia" w:hint="default"/>
      <w:color w:val="000000"/>
      <w:sz w:val="18"/>
      <w:szCs w:val="18"/>
    </w:rPr>
  </w:style>
  <w:style w:type="paragraph" w:styleId="NoSpacing">
    <w:name w:val="No Spacing"/>
    <w:uiPriority w:val="1"/>
    <w:qFormat/>
    <w:rsid w:val="00226860"/>
    <w:rPr>
      <w:rFonts w:ascii="Arial" w:eastAsia="Times New Roman" w:hAnsi="Arial"/>
      <w:szCs w:val="22"/>
    </w:rPr>
  </w:style>
  <w:style w:type="character" w:customStyle="1" w:styleId="Style2Char">
    <w:name w:val="Style 2 Char"/>
    <w:basedOn w:val="DefaultParagraphFont"/>
    <w:link w:val="Style2"/>
    <w:rsid w:val="00226860"/>
    <w:rPr>
      <w:rFonts w:ascii="Arial" w:hAnsi="Arial"/>
      <w:b/>
      <w:color w:val="00A1DE"/>
      <w:sz w:val="24"/>
      <w:szCs w:val="24"/>
      <w:lang w:val="en-CA"/>
    </w:rPr>
  </w:style>
  <w:style w:type="character" w:customStyle="1" w:styleId="ResumetextChar">
    <w:name w:val="Resume text Char"/>
    <w:link w:val="Resumetext"/>
    <w:rsid w:val="00226860"/>
    <w:rPr>
      <w:rFonts w:ascii="Arial" w:hAnsi="Arial"/>
      <w:color w:val="000000"/>
      <w:lang w:val="en-CA"/>
    </w:rPr>
  </w:style>
  <w:style w:type="character" w:customStyle="1" w:styleId="ResExpSummaryChar">
    <w:name w:val="Res Exp Summary Char"/>
    <w:basedOn w:val="DefaultParagraphFont"/>
    <w:link w:val="ResExpSummary"/>
    <w:locked/>
    <w:rsid w:val="00226860"/>
    <w:rPr>
      <w:rFonts w:ascii="Verdana" w:eastAsia="Times New Roman" w:hAnsi="Verdana" w:cs="Arial"/>
      <w:sz w:val="18"/>
    </w:rPr>
  </w:style>
  <w:style w:type="paragraph" w:customStyle="1" w:styleId="BodyText1">
    <w:name w:val="Body Text1"/>
    <w:aliases w:val="b,bd,b-heading 1/heading 2,heading1body-heading2body,Letter Body,Memo Body,Report Body,OpinBody,Proposal Body,memo body,block,Memo Table Heading,body text,full cell text,B,Body text"/>
    <w:link w:val="BodytextCharChar"/>
    <w:rsid w:val="00BB47A7"/>
    <w:pPr>
      <w:suppressAutoHyphens/>
      <w:spacing w:after="240" w:line="260" w:lineRule="exact"/>
    </w:pPr>
    <w:rPr>
      <w:rFonts w:ascii="Times New Roman" w:eastAsia="Times New Roman" w:hAnsi="Times New Roman"/>
      <w:sz w:val="22"/>
    </w:rPr>
  </w:style>
  <w:style w:type="character" w:customStyle="1" w:styleId="BodytextCharChar">
    <w:name w:val="Body text Char Char"/>
    <w:link w:val="BodyText1"/>
    <w:rsid w:val="00BB47A7"/>
    <w:rPr>
      <w:rFonts w:ascii="Times New Roman" w:eastAsia="Times New Roman" w:hAnsi="Times New Roman"/>
      <w:sz w:val="22"/>
    </w:rPr>
  </w:style>
  <w:style w:type="paragraph" w:styleId="PlainText">
    <w:name w:val="Plain Text"/>
    <w:basedOn w:val="Normal"/>
    <w:link w:val="PlainTextChar1"/>
    <w:unhideWhenUsed/>
    <w:rsid w:val="00BB47A7"/>
    <w:pPr>
      <w:spacing w:after="0"/>
    </w:pPr>
    <w:rPr>
      <w:rFonts w:ascii="Times New Roman" w:eastAsia="Times New Roman" w:hAnsi="Times New Roman"/>
      <w:color w:val="auto"/>
      <w:lang w:eastAsia="en-CA"/>
    </w:rPr>
  </w:style>
  <w:style w:type="character" w:customStyle="1" w:styleId="PlainTextChar">
    <w:name w:val="Plain Text Char"/>
    <w:basedOn w:val="DefaultParagraphFont"/>
    <w:uiPriority w:val="99"/>
    <w:semiHidden/>
    <w:rsid w:val="00BB47A7"/>
    <w:rPr>
      <w:rFonts w:ascii="Consolas" w:hAnsi="Consolas" w:cs="Consolas"/>
      <w:color w:val="000000"/>
      <w:sz w:val="21"/>
      <w:szCs w:val="21"/>
      <w:lang w:val="en-CA"/>
    </w:rPr>
  </w:style>
  <w:style w:type="character" w:customStyle="1" w:styleId="PlainTextChar1">
    <w:name w:val="Plain Text Char1"/>
    <w:basedOn w:val="DefaultParagraphFont"/>
    <w:link w:val="PlainText"/>
    <w:rsid w:val="00BB47A7"/>
    <w:rPr>
      <w:rFonts w:ascii="Times New Roman" w:eastAsia="Times New Roman" w:hAnsi="Times New Roman"/>
      <w:lang w:val="en-CA" w:eastAsia="en-CA"/>
    </w:rPr>
  </w:style>
  <w:style w:type="table" w:customStyle="1" w:styleId="TableGrid1">
    <w:name w:val="Table Grid1"/>
    <w:basedOn w:val="TableNormal"/>
    <w:next w:val="TableGrid"/>
    <w:uiPriority w:val="59"/>
    <w:rsid w:val="00956158"/>
    <w:rPr>
      <w:rFonts w:ascii="Verdana" w:eastAsia="Verdana" w:hAnsi="Verdana"/>
      <w:sz w:val="22"/>
      <w:szCs w:val="22"/>
      <w:lang w:val="en-GB"/>
    </w:rPr>
    <w:tblPr/>
  </w:style>
  <w:style w:type="table" w:customStyle="1" w:styleId="Deloitte111">
    <w:name w:val="Deloitte111"/>
    <w:basedOn w:val="TableNormal"/>
    <w:next w:val="TableGrid"/>
    <w:uiPriority w:val="59"/>
    <w:rsid w:val="007100B3"/>
    <w:rPr>
      <w:rFonts w:ascii="Verdana" w:eastAsia="Verdana" w:hAnsi="Verdana"/>
      <w:sz w:val="22"/>
      <w:szCs w:val="22"/>
      <w:lang w:val="en-GB"/>
    </w:rPr>
    <w:tblPr/>
  </w:style>
  <w:style w:type="table" w:styleId="GridTable1Light-Accent3">
    <w:name w:val="Grid Table 1 Light Accent 3"/>
    <w:basedOn w:val="TableNormal"/>
    <w:uiPriority w:val="46"/>
    <w:rsid w:val="0015728D"/>
    <w:tblPr>
      <w:tblStyleRowBandSize w:val="1"/>
      <w:tblStyleColBandSize w:val="1"/>
      <w:tblBorders>
        <w:top w:val="single" w:sz="4" w:space="0" w:color="8BDEFF" w:themeColor="accent3" w:themeTint="66"/>
        <w:left w:val="single" w:sz="4" w:space="0" w:color="8BDEFF" w:themeColor="accent3" w:themeTint="66"/>
        <w:bottom w:val="single" w:sz="4" w:space="0" w:color="8BDEFF" w:themeColor="accent3" w:themeTint="66"/>
        <w:right w:val="single" w:sz="4" w:space="0" w:color="8BDEFF" w:themeColor="accent3" w:themeTint="66"/>
        <w:insideH w:val="single" w:sz="4" w:space="0" w:color="8BDEFF" w:themeColor="accent3" w:themeTint="66"/>
        <w:insideV w:val="single" w:sz="4" w:space="0" w:color="8BDE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2C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C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oterChar">
    <w:name w:val="Footer Char"/>
    <w:basedOn w:val="DefaultParagraphFont"/>
    <w:link w:val="Footer"/>
    <w:rsid w:val="00C6037E"/>
    <w:rPr>
      <w:rFonts w:ascii="Arial" w:hAnsi="Arial"/>
      <w:color w:val="000000"/>
      <w:sz w:val="16"/>
      <w:lang w:val="en-CA"/>
    </w:rPr>
  </w:style>
  <w:style w:type="table" w:customStyle="1" w:styleId="Deloittetable">
    <w:name w:val="Deloitte table"/>
    <w:basedOn w:val="TableNormal"/>
    <w:uiPriority w:val="99"/>
    <w:rsid w:val="00D56E87"/>
    <w:rPr>
      <w:rFonts w:asciiTheme="minorHAnsi" w:eastAsiaTheme="minorHAnsi" w:hAnsiTheme="minorHAnsi" w:cstheme="minorBidi"/>
      <w:sz w:val="17"/>
      <w:szCs w:val="22"/>
      <w:lang w:val="en-GB"/>
    </w:rPr>
    <w:tblPr>
      <w:tblInd w:w="0" w:type="nil"/>
      <w:tblBorders>
        <w:top w:val="single" w:sz="4" w:space="0" w:color="00A1DE" w:themeColor="accent3"/>
        <w:bottom w:val="single" w:sz="4" w:space="0" w:color="002776" w:themeColor="text1"/>
        <w:insideH w:val="single" w:sz="4" w:space="0" w:color="002776" w:themeColor="text1"/>
      </w:tblBorders>
      <w:tblCellMar>
        <w:top w:w="57" w:type="dxa"/>
        <w:left w:w="0" w:type="dxa"/>
        <w:bottom w:w="57" w:type="dxa"/>
        <w:right w:w="0" w:type="dxa"/>
      </w:tblCellMar>
    </w:tblPr>
    <w:tcPr>
      <w:tcMar>
        <w:top w:w="0" w:type="dxa"/>
        <w:left w:w="58" w:type="dxa"/>
        <w:bottom w:w="0" w:type="dxa"/>
        <w:right w:w="58" w:type="dxa"/>
      </w:tcMar>
    </w:tcPr>
    <w:tblStylePr w:type="firstRow">
      <w:tblPr/>
      <w:tcPr>
        <w:tcBorders>
          <w:top w:val="single" w:sz="24" w:space="0" w:color="00A1DE" w:themeColor="accent3"/>
        </w:tcBorders>
      </w:tcPr>
    </w:tblStylePr>
  </w:style>
  <w:style w:type="paragraph" w:customStyle="1" w:styleId="Tabletitle">
    <w:name w:val="Table title"/>
    <w:basedOn w:val="Normal"/>
    <w:uiPriority w:val="99"/>
    <w:qFormat/>
    <w:rsid w:val="00D56E87"/>
    <w:pPr>
      <w:spacing w:before="60" w:after="60" w:line="200" w:lineRule="atLeast"/>
    </w:pPr>
    <w:rPr>
      <w:rFonts w:asciiTheme="minorHAnsi" w:eastAsiaTheme="minorHAnsi" w:hAnsiTheme="minorHAnsi" w:cstheme="minorBidi"/>
      <w:b/>
      <w:bCs/>
      <w:color w:val="00A1DE" w:themeColor="accent3"/>
      <w:sz w:val="17"/>
      <w:szCs w:val="22"/>
      <w:lang w:val="en-US" w:bidi="en-US"/>
    </w:rPr>
  </w:style>
  <w:style w:type="paragraph" w:customStyle="1" w:styleId="ListRoman3">
    <w:name w:val="List Roman 3"/>
    <w:basedOn w:val="Normal"/>
    <w:qFormat/>
    <w:rsid w:val="00D56E87"/>
    <w:pPr>
      <w:numPr>
        <w:numId w:val="16"/>
      </w:numPr>
      <w:spacing w:line="240" w:lineRule="atLeast"/>
      <w:contextualSpacing/>
    </w:pPr>
    <w:rPr>
      <w:rFonts w:asciiTheme="minorHAnsi" w:eastAsiaTheme="minorHAnsi" w:hAnsiTheme="minorHAnsi" w:cstheme="minorBidi"/>
      <w:color w:val="auto"/>
      <w:sz w:val="18"/>
      <w:szCs w:val="22"/>
    </w:rPr>
  </w:style>
  <w:style w:type="paragraph" w:customStyle="1" w:styleId="Tabletext">
    <w:name w:val="Table text"/>
    <w:qFormat/>
    <w:rsid w:val="00D56E87"/>
    <w:pPr>
      <w:spacing w:before="60" w:after="60" w:line="200" w:lineRule="atLeast"/>
    </w:pPr>
    <w:rPr>
      <w:rFonts w:asciiTheme="minorHAnsi" w:eastAsiaTheme="minorHAnsi" w:hAnsiTheme="minorHAnsi" w:cstheme="minorBidi"/>
      <w:sz w:val="17"/>
      <w:szCs w:val="22"/>
    </w:rPr>
  </w:style>
  <w:style w:type="paragraph" w:customStyle="1" w:styleId="Tabletextbold">
    <w:name w:val="Table text bold"/>
    <w:basedOn w:val="Tabletext"/>
    <w:next w:val="Tabletext"/>
    <w:qFormat/>
    <w:rsid w:val="00D56E87"/>
    <w:rPr>
      <w:b/>
    </w:rPr>
  </w:style>
  <w:style w:type="character" w:customStyle="1" w:styleId="Tablebullet1Char">
    <w:name w:val="Table bullet 1 Char"/>
    <w:basedOn w:val="DefaultParagraphFont"/>
    <w:link w:val="Tablebullet1"/>
    <w:locked/>
    <w:rsid w:val="00D56E87"/>
    <w:rPr>
      <w:rFonts w:ascii="Arial" w:hAnsi="Arial"/>
      <w:color w:val="000000"/>
      <w:sz w:val="16"/>
      <w:szCs w:val="16"/>
      <w:lang w:val="en-CA"/>
    </w:rPr>
  </w:style>
  <w:style w:type="paragraph" w:styleId="ListBullet5">
    <w:name w:val="List Bullet 5"/>
    <w:basedOn w:val="Normal"/>
    <w:uiPriority w:val="99"/>
    <w:unhideWhenUsed/>
    <w:rsid w:val="00DC2EE1"/>
    <w:pPr>
      <w:numPr>
        <w:numId w:val="18"/>
      </w:numPr>
      <w:spacing w:line="240" w:lineRule="atLeast"/>
      <w:contextualSpacing/>
    </w:pPr>
    <w:rPr>
      <w:rFonts w:asciiTheme="minorHAnsi" w:eastAsiaTheme="minorHAnsi" w:hAnsiTheme="minorHAnsi" w:cstheme="minorBidi"/>
      <w:color w:val="auto"/>
      <w:sz w:val="18"/>
      <w:szCs w:val="22"/>
    </w:rPr>
  </w:style>
  <w:style w:type="paragraph" w:customStyle="1" w:styleId="Tablenumber1">
    <w:name w:val="Table number 1"/>
    <w:basedOn w:val="Tabletext"/>
    <w:qFormat/>
    <w:rsid w:val="00205F51"/>
    <w:pPr>
      <w:numPr>
        <w:numId w:val="19"/>
      </w:numPr>
    </w:pPr>
  </w:style>
  <w:style w:type="paragraph" w:customStyle="1" w:styleId="Listbullet1">
    <w:name w:val="List bullet 1"/>
    <w:basedOn w:val="Bodycopy"/>
    <w:qFormat/>
    <w:rsid w:val="00AE17A3"/>
    <w:pPr>
      <w:numPr>
        <w:numId w:val="20"/>
      </w:numPr>
      <w:spacing w:before="60" w:after="60" w:line="240" w:lineRule="atLeast"/>
    </w:pPr>
    <w:rPr>
      <w:rFonts w:ascii="Verdana" w:eastAsia="Times New Roman" w:hAnsi="Verdana" w:cstheme="minorBidi"/>
      <w:sz w:val="22"/>
      <w:szCs w:val="24"/>
      <w:lang w:val="en-US"/>
    </w:rPr>
  </w:style>
  <w:style w:type="character" w:customStyle="1" w:styleId="HeaderChar">
    <w:name w:val="Header Char"/>
    <w:aliases w:val="Appendix Char"/>
    <w:basedOn w:val="DefaultParagraphFont"/>
    <w:link w:val="Header"/>
    <w:rsid w:val="00E21A97"/>
    <w:rPr>
      <w:rFonts w:ascii="Arial" w:hAnsi="Arial"/>
      <w:color w:val="000000"/>
      <w:lang w:val="en-CA"/>
    </w:rPr>
  </w:style>
  <w:style w:type="paragraph" w:styleId="Caption">
    <w:name w:val="caption"/>
    <w:basedOn w:val="Normal"/>
    <w:next w:val="Normal"/>
    <w:uiPriority w:val="35"/>
    <w:qFormat/>
    <w:rsid w:val="00E21A97"/>
    <w:pPr>
      <w:keepNext/>
    </w:pPr>
    <w:rPr>
      <w:rFonts w:asciiTheme="minorHAnsi" w:eastAsiaTheme="minorHAnsi" w:hAnsiTheme="minorHAnsi" w:cstheme="minorBidi"/>
      <w:iCs/>
      <w:color w:val="72C7E7" w:themeColor="accent6"/>
      <w:sz w:val="17"/>
      <w:szCs w:val="18"/>
    </w:rPr>
  </w:style>
  <w:style w:type="paragraph" w:customStyle="1" w:styleId="Sectiontitle">
    <w:name w:val="Section title"/>
    <w:basedOn w:val="Normal"/>
    <w:next w:val="Normal"/>
    <w:uiPriority w:val="99"/>
    <w:qFormat/>
    <w:rsid w:val="00E21A97"/>
    <w:pPr>
      <w:spacing w:after="480" w:line="720" w:lineRule="atLeast"/>
    </w:pPr>
    <w:rPr>
      <w:rFonts w:asciiTheme="minorHAnsi" w:eastAsiaTheme="minorHAnsi" w:hAnsiTheme="minorHAnsi" w:cstheme="minorBidi"/>
      <w:color w:val="auto"/>
      <w:sz w:val="60"/>
      <w:szCs w:val="22"/>
    </w:rPr>
  </w:style>
  <w:style w:type="paragraph" w:customStyle="1" w:styleId="Tablelistbullet1">
    <w:name w:val="Table list bullet 1"/>
    <w:basedOn w:val="Normal"/>
    <w:qFormat/>
    <w:rsid w:val="00426830"/>
    <w:pPr>
      <w:numPr>
        <w:numId w:val="21"/>
      </w:numPr>
      <w:tabs>
        <w:tab w:val="left" w:pos="216"/>
      </w:tabs>
      <w:spacing w:before="40" w:after="40" w:line="240" w:lineRule="atLeast"/>
      <w:ind w:left="216" w:hanging="216"/>
      <w:contextualSpacing/>
    </w:pPr>
    <w:rPr>
      <w:rFonts w:ascii="Verdana" w:eastAsiaTheme="minorHAnsi" w:hAnsi="Verdana" w:cstheme="minorBidi"/>
      <w:snapToGrid w:val="0"/>
      <w:color w:val="auto"/>
      <w:sz w:val="22"/>
      <w:szCs w:val="24"/>
    </w:rPr>
  </w:style>
  <w:style w:type="paragraph" w:customStyle="1" w:styleId="ListAlpha2">
    <w:name w:val="List Alpha 2"/>
    <w:basedOn w:val="Normal"/>
    <w:qFormat/>
    <w:rsid w:val="00426830"/>
    <w:pPr>
      <w:numPr>
        <w:numId w:val="22"/>
      </w:numPr>
      <w:spacing w:line="240" w:lineRule="atLeast"/>
      <w:contextualSpacing/>
    </w:pPr>
    <w:rPr>
      <w:rFonts w:asciiTheme="minorHAnsi" w:eastAsiaTheme="minorHAnsi" w:hAnsiTheme="minorHAnsi" w:cstheme="minorBidi"/>
      <w:color w:val="auto"/>
      <w:sz w:val="18"/>
      <w:szCs w:val="22"/>
    </w:rPr>
  </w:style>
  <w:style w:type="paragraph" w:customStyle="1" w:styleId="Style4">
    <w:name w:val="Style4"/>
    <w:basedOn w:val="Normal"/>
    <w:qFormat/>
    <w:rsid w:val="00426830"/>
    <w:pPr>
      <w:spacing w:line="240" w:lineRule="atLeast"/>
    </w:pPr>
    <w:rPr>
      <w:rFonts w:asciiTheme="minorHAnsi" w:eastAsiaTheme="minorHAnsi" w:hAnsiTheme="minorHAnsi" w:cstheme="minorBidi"/>
      <w:noProof/>
      <w:color w:val="auto"/>
      <w:sz w:val="18"/>
      <w:szCs w:val="22"/>
    </w:rPr>
  </w:style>
  <w:style w:type="paragraph" w:customStyle="1" w:styleId="StyleTabletitle">
    <w:name w:val="Style Table title +"/>
    <w:basedOn w:val="Tabletitle"/>
    <w:rsid w:val="00743E63"/>
    <w:rPr>
      <w:lang w:bidi="ar-SA"/>
    </w:rPr>
  </w:style>
  <w:style w:type="paragraph" w:customStyle="1" w:styleId="Pa0">
    <w:name w:val="Pa0"/>
    <w:basedOn w:val="Normal"/>
    <w:next w:val="Normal"/>
    <w:uiPriority w:val="99"/>
    <w:rsid w:val="00A5148F"/>
    <w:pPr>
      <w:autoSpaceDE w:val="0"/>
      <w:autoSpaceDN w:val="0"/>
      <w:adjustRightInd w:val="0"/>
      <w:spacing w:after="0" w:line="171" w:lineRule="atLeast"/>
    </w:pPr>
    <w:rPr>
      <w:rFonts w:ascii="Frutiger Next Pro Light" w:hAnsi="Frutiger Next Pro Light"/>
      <w:color w:val="auto"/>
      <w:sz w:val="24"/>
      <w:szCs w:val="24"/>
      <w:lang w:val="en-US"/>
    </w:rPr>
  </w:style>
  <w:style w:type="paragraph" w:customStyle="1" w:styleId="ListAlpha4">
    <w:name w:val="List Alpha 4"/>
    <w:basedOn w:val="Normal"/>
    <w:qFormat/>
    <w:rsid w:val="008A7644"/>
    <w:pPr>
      <w:numPr>
        <w:numId w:val="23"/>
      </w:numPr>
      <w:spacing w:line="240" w:lineRule="atLeast"/>
      <w:contextualSpacing/>
    </w:pPr>
    <w:rPr>
      <w:rFonts w:asciiTheme="minorHAnsi" w:eastAsiaTheme="minorHAnsi" w:hAnsiTheme="minorHAnsi" w:cstheme="minorBidi"/>
      <w:color w:val="auto"/>
      <w:sz w:val="18"/>
      <w:szCs w:val="22"/>
    </w:rPr>
  </w:style>
  <w:style w:type="paragraph" w:customStyle="1" w:styleId="Letterheading1">
    <w:name w:val="Letter heading 1"/>
    <w:basedOn w:val="Normal"/>
    <w:next w:val="Normal"/>
    <w:qFormat/>
    <w:rsid w:val="00000749"/>
    <w:pPr>
      <w:spacing w:before="180" w:after="60" w:line="240" w:lineRule="atLeast"/>
    </w:pPr>
    <w:rPr>
      <w:rFonts w:asciiTheme="minorHAnsi" w:eastAsiaTheme="minorHAnsi" w:hAnsiTheme="minorHAnsi" w:cstheme="minorBidi"/>
      <w:b/>
      <w:color w:val="auto"/>
      <w:sz w:val="18"/>
      <w:szCs w:val="22"/>
    </w:rPr>
  </w:style>
  <w:style w:type="paragraph" w:styleId="ListBullet4">
    <w:name w:val="List Bullet 4"/>
    <w:basedOn w:val="Normal"/>
    <w:uiPriority w:val="99"/>
    <w:rsid w:val="00017A63"/>
    <w:pPr>
      <w:numPr>
        <w:numId w:val="24"/>
      </w:numPr>
      <w:spacing w:line="240" w:lineRule="atLeast"/>
      <w:contextualSpacing/>
    </w:pPr>
    <w:rPr>
      <w:rFonts w:asciiTheme="minorHAnsi" w:eastAsiaTheme="minorHAnsi" w:hAnsiTheme="minorHAnsi" w:cstheme="minorBidi"/>
      <w:color w:val="auto"/>
      <w:sz w:val="18"/>
      <w:szCs w:val="22"/>
    </w:rPr>
  </w:style>
  <w:style w:type="paragraph" w:customStyle="1" w:styleId="TableParagraph">
    <w:name w:val="Table Paragraph"/>
    <w:basedOn w:val="Normal"/>
    <w:uiPriority w:val="1"/>
    <w:rsid w:val="00035844"/>
    <w:pPr>
      <w:autoSpaceDE w:val="0"/>
      <w:autoSpaceDN w:val="0"/>
      <w:spacing w:before="63" w:after="0"/>
      <w:ind w:left="108"/>
    </w:pPr>
    <w:rPr>
      <w:rFonts w:ascii="Verdana" w:eastAsiaTheme="minorHAnsi" w:hAnsi="Verdana"/>
      <w:color w:val="auto"/>
      <w:sz w:val="22"/>
      <w:szCs w:val="22"/>
      <w:lang w:eastAsia="en-CA"/>
    </w:rPr>
  </w:style>
  <w:style w:type="character" w:customStyle="1" w:styleId="ListParagraphChar">
    <w:name w:val="List Paragraph Char"/>
    <w:aliases w:val="Lettre d'introduction Char,List Paragraph1 Char,List Paragraph - bullets Char,Use Case List Paragraph Char,b1 Char,Equipment Char,List_TIS Char,Figure_name Char,Numbered Indented Text Char,lp1 Char,List Paragraph11 Char,Number_1 Char"/>
    <w:link w:val="ListParagraph"/>
    <w:uiPriority w:val="34"/>
    <w:qFormat/>
    <w:rsid w:val="00C10DCA"/>
    <w:rPr>
      <w:rFonts w:ascii="Arial" w:hAnsi="Arial"/>
      <w:color w:val="000000"/>
      <w:lang w:val="en-CA"/>
    </w:rPr>
  </w:style>
  <w:style w:type="paragraph" w:customStyle="1" w:styleId="Recipientaddress">
    <w:name w:val="_Recipient address"/>
    <w:qFormat/>
    <w:rsid w:val="000E1507"/>
    <w:pPr>
      <w:framePr w:hSpace="181" w:wrap="around" w:vAnchor="page" w:hAnchor="text" w:y="568"/>
      <w:suppressOverlap/>
    </w:pPr>
    <w:rPr>
      <w:rFonts w:asciiTheme="minorHAnsi" w:eastAsiaTheme="minorHAnsi" w:hAnsiTheme="minorHAnsi" w:cstheme="minorBidi"/>
      <w:sz w:val="18"/>
      <w:szCs w:val="22"/>
    </w:rPr>
  </w:style>
  <w:style w:type="paragraph" w:customStyle="1" w:styleId="Tableroman2">
    <w:name w:val="Table roman 2"/>
    <w:basedOn w:val="Tabletext"/>
    <w:qFormat/>
    <w:rsid w:val="005269C4"/>
    <w:pPr>
      <w:numPr>
        <w:numId w:val="26"/>
      </w:numPr>
    </w:pPr>
  </w:style>
  <w:style w:type="paragraph" w:customStyle="1" w:styleId="ListAlpha3">
    <w:name w:val="List Alpha 3"/>
    <w:basedOn w:val="Normal"/>
    <w:qFormat/>
    <w:rsid w:val="005269C4"/>
    <w:pPr>
      <w:numPr>
        <w:numId w:val="27"/>
      </w:numPr>
      <w:spacing w:line="240" w:lineRule="atLeast"/>
      <w:contextualSpacing/>
    </w:pPr>
    <w:rPr>
      <w:rFonts w:asciiTheme="minorHAnsi" w:eastAsiaTheme="minorHAnsi" w:hAnsiTheme="minorHAnsi" w:cstheme="minorBidi"/>
      <w:color w:val="auto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0042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72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508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1560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31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361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pps\DTTemplates\Word%20Add-In\templates\wordtemplates\121EN_pro_ss.dotx" TargetMode="External"/></Relationships>
</file>

<file path=word/theme/theme1.xml><?xml version="1.0" encoding="utf-8"?>
<a:theme xmlns:a="http://schemas.openxmlformats.org/drawingml/2006/main" name="Deloitte">
  <a:themeElements>
    <a:clrScheme name="2_Brand VI">
      <a:dk1>
        <a:srgbClr val="002776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C9DD03"/>
      </a:accent4>
      <a:accent5>
        <a:srgbClr val="3C8A2E"/>
      </a:accent5>
      <a:accent6>
        <a:srgbClr val="72C7E7"/>
      </a:accent6>
      <a:hlink>
        <a:srgbClr val="00A1DE"/>
      </a:hlink>
      <a:folHlink>
        <a:srgbClr val="72C7E7"/>
      </a:folHlink>
    </a:clrScheme>
    <a:fontScheme name="Deloitte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 w="6350" cap="flat" cmpd="sng" algn="ctr">
          <a:solidFill>
            <a:schemeClr val="accent3">
              <a:lumMod val="75000"/>
            </a:schemeClr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73152" tIns="73152" rIns="73152" bIns="73152" numCol="1" rtlCol="0" anchor="t" anchorCtr="0" compatLnSpc="1">
        <a:prstTxWarp prst="textNoShape">
          <a:avLst/>
        </a:prstTxWarp>
        <a:noAutofit/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ts val="0"/>
          </a:spcBef>
          <a:spcAft>
            <a:spcPts val="300"/>
          </a:spcAft>
          <a:buClrTx/>
          <a:buSzTx/>
          <a:buFontTx/>
          <a:buNone/>
          <a:tabLst/>
          <a:defRPr kumimoji="0" sz="1000" b="0" i="0" u="none" strike="noStrike" cap="none" normalizeH="0" baseline="0" dirty="0" smtClean="0">
            <a:ln>
              <a:noFill/>
            </a:ln>
            <a:solidFill>
              <a:schemeClr val="accent3">
                <a:lumMod val="75000"/>
              </a:schemeClr>
            </a:solidFill>
            <a:effectLst/>
            <a:latin typeface="+mn-lt"/>
          </a:defRPr>
        </a:defPPr>
      </a:lstStyle>
    </a:spDef>
    <a:lnDef>
      <a:spPr bwMode="auto">
        <a:noFill/>
        <a:ln w="6350" cap="flat" cmpd="sng" algn="ctr">
          <a:solidFill>
            <a:srgbClr val="000000"/>
          </a:solidFill>
          <a:prstDash val="solid"/>
          <a:round/>
          <a:headEnd type="none" w="med" len="med"/>
          <a:tailEnd type="none" w="med" len="med"/>
        </a:ln>
        <a:effectLst/>
      </a:spPr>
      <a:bodyPr/>
      <a:lstStyle/>
    </a:lnDef>
    <a:txDef>
      <a:spPr>
        <a:noFill/>
      </a:spPr>
      <a:bodyPr wrap="square" lIns="0" tIns="0" rIns="0" bIns="0" rtlCol="0">
        <a:noAutofit/>
      </a:bodyPr>
      <a:lstStyle>
        <a:defPPr>
          <a:spcAft>
            <a:spcPts val="300"/>
          </a:spcAft>
          <a:defRPr sz="1000" dirty="0"/>
        </a:defPPr>
      </a:lstStyle>
    </a:txDef>
  </a:objectDefaults>
  <a:extraClrSchemeLst>
    <a:extraClrScheme>
      <a:clrScheme name="Standard_white 1">
        <a:dk1>
          <a:srgbClr val="000066"/>
        </a:dk1>
        <a:lt1>
          <a:srgbClr val="E5E5CC"/>
        </a:lt1>
        <a:dk2>
          <a:srgbClr val="000066"/>
        </a:dk2>
        <a:lt2>
          <a:srgbClr val="E5E5CC"/>
        </a:lt2>
        <a:accent1>
          <a:srgbClr val="009999"/>
        </a:accent1>
        <a:accent2>
          <a:srgbClr val="FFCC00"/>
        </a:accent2>
        <a:accent3>
          <a:srgbClr val="F0F0E2"/>
        </a:accent3>
        <a:accent4>
          <a:srgbClr val="000056"/>
        </a:accent4>
        <a:accent5>
          <a:srgbClr val="AACACA"/>
        </a:accent5>
        <a:accent6>
          <a:srgbClr val="E7B900"/>
        </a:accent6>
        <a:hlink>
          <a:srgbClr val="003399"/>
        </a:hlink>
        <a:folHlink>
          <a:srgbClr val="336699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ume_x0020_Template xmlns="bc212ed5-25dc-46e9-b0aa-8dc1ace6d320">Canada Resume Template</Resume_x0020_Templat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03A48FDBC4945A7BAF3818D7E4FA1" ma:contentTypeVersion="4" ma:contentTypeDescription="Create a new document." ma:contentTypeScope="" ma:versionID="ddad24ae51869789c1094b5208cb45ec">
  <xsd:schema xmlns:xsd="http://www.w3.org/2001/XMLSchema" xmlns:xs="http://www.w3.org/2001/XMLSchema" xmlns:p="http://schemas.microsoft.com/office/2006/metadata/properties" xmlns:ns2="bc212ed5-25dc-46e9-b0aa-8dc1ace6d320" targetNamespace="http://schemas.microsoft.com/office/2006/metadata/properties" ma:root="true" ma:fieldsID="f818c5cbe5c75da2595d26bded40a3f9" ns2:_="">
    <xsd:import namespace="bc212ed5-25dc-46e9-b0aa-8dc1ace6d320"/>
    <xsd:element name="properties">
      <xsd:complexType>
        <xsd:sequence>
          <xsd:element name="documentManagement">
            <xsd:complexType>
              <xsd:all>
                <xsd:element ref="ns2:Resume_x0020_Templ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12ed5-25dc-46e9-b0aa-8dc1ace6d320" elementFormDefault="qualified">
    <xsd:import namespace="http://schemas.microsoft.com/office/2006/documentManagement/types"/>
    <xsd:import namespace="http://schemas.microsoft.com/office/infopath/2007/PartnerControls"/>
    <xsd:element name="Resume_x0020_Template" ma:index="8" nillable="true" ma:displayName="Resume Template" ma:internalName="Resume_x0020_Templa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6FF35-AC80-49B6-813A-01C12E8C59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0CE6A6-FEB2-452A-A07C-AAF400ACE127}">
  <ds:schemaRefs>
    <ds:schemaRef ds:uri="http://purl.org/dc/terms/"/>
    <ds:schemaRef ds:uri="http://purl.org/dc/dcmitype/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bc212ed5-25dc-46e9-b0aa-8dc1ace6d320"/>
  </ds:schemaRefs>
</ds:datastoreItem>
</file>

<file path=customXml/itemProps3.xml><?xml version="1.0" encoding="utf-8"?>
<ds:datastoreItem xmlns:ds="http://schemas.openxmlformats.org/officeDocument/2006/customXml" ds:itemID="{3E99CE49-2346-485A-B799-BA3E1DA4C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212ed5-25dc-46e9-b0aa-8dc1ace6d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D7C199-50B6-4B6E-BB44-AEDF0F513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121EN_pro_ss.dotx</Template>
  <TotalTime>1</TotalTime>
  <Pages>2</Pages>
  <Words>50</Words>
  <Characters>286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Deloitte proposal</vt:lpstr>
    </vt:vector>
  </TitlesOfParts>
  <Company>TP</Company>
  <LinksUpToDate>false</LinksUpToDate>
  <CharactersWithSpaces>335</CharactersWithSpaces>
  <SharedDoc>false</SharedDoc>
  <HLinks>
    <vt:vector size="66" baseType="variant"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_Toc220205172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_Toc220205171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_Toc220205170</vt:lpwstr>
      </vt:variant>
      <vt:variant>
        <vt:i4>1310771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_Toc220205169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_Toc220205168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_Toc220205167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_Toc220205166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_Toc220205165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_Toc220205164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_Toc220205163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_Toc220205162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Deloitte proposal</dc:title>
  <dc:creator>Kaelyn Moynaugh</dc:creator>
  <dc:description>Deloitte Word Document</dc:description>
  <cp:lastModifiedBy>Begum, Reshma Mohammed</cp:lastModifiedBy>
  <cp:revision>2</cp:revision>
  <cp:lastPrinted>2018-12-18T01:19:00Z</cp:lastPrinted>
  <dcterms:created xsi:type="dcterms:W3CDTF">2020-02-17T09:11:00Z</dcterms:created>
  <dcterms:modified xsi:type="dcterms:W3CDTF">2020-02-17T09:11:00Z</dcterms:modified>
  <cp:category>121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0x01010072F03A48FDBC4945A7BAF3818D7E4FA1</vt:lpwstr>
  </property>
</Properties>
</file>